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4A4043" w14:textId="3312F9FF" w:rsidR="009F3C37" w:rsidRDefault="009F2B9F" w:rsidP="00414053">
      <w:pPr>
        <w:pStyle w:val="Textoindependiente"/>
        <w:rPr>
          <w:rFonts w:cs="Arial"/>
        </w:rPr>
      </w:pPr>
      <w:bookmarkStart w:id="0" w:name="_Toc468686320"/>
      <w:r>
        <w:rPr>
          <w:noProof/>
        </w:rPr>
        <w:drawing>
          <wp:anchor distT="0" distB="0" distL="114300" distR="114300" simplePos="0" relativeHeight="251612160" behindDoc="0" locked="0" layoutInCell="1" allowOverlap="1" wp14:anchorId="61D1B3F7" wp14:editId="0A3DCF85">
            <wp:simplePos x="0" y="0"/>
            <wp:positionH relativeFrom="margin">
              <wp:posOffset>471805</wp:posOffset>
            </wp:positionH>
            <wp:positionV relativeFrom="margin">
              <wp:posOffset>-320040</wp:posOffset>
            </wp:positionV>
            <wp:extent cx="5145405" cy="210502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94832B.tmp"/>
                    <pic:cNvPicPr/>
                  </pic:nvPicPr>
                  <pic:blipFill>
                    <a:blip r:embed="rId11">
                      <a:extLst>
                        <a:ext uri="{28A0092B-C50C-407E-A947-70E740481C1C}">
                          <a14:useLocalDpi xmlns:a14="http://schemas.microsoft.com/office/drawing/2010/main" val="0"/>
                        </a:ext>
                      </a:extLst>
                    </a:blip>
                    <a:stretch>
                      <a:fillRect/>
                    </a:stretch>
                  </pic:blipFill>
                  <pic:spPr>
                    <a:xfrm>
                      <a:off x="0" y="0"/>
                      <a:ext cx="5145405" cy="2105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588608" behindDoc="0" locked="0" layoutInCell="1" allowOverlap="1" wp14:anchorId="08F4567B" wp14:editId="004EDBD7">
                <wp:simplePos x="0" y="0"/>
                <wp:positionH relativeFrom="page">
                  <wp:posOffset>270510</wp:posOffset>
                </wp:positionH>
                <wp:positionV relativeFrom="page">
                  <wp:posOffset>233045</wp:posOffset>
                </wp:positionV>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95337C5" id="Grupo 149" o:spid="_x0000_s1026" style="position:absolute;margin-left:21.3pt;margin-top:18.35pt;width:8in;height:95.7pt;z-index:251588608;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3" o:title="" recolor="t" rotate="t" type="frame"/>
                </v:rect>
                <w10:wrap anchorx="page" anchory="page"/>
              </v:group>
            </w:pict>
          </mc:Fallback>
        </mc:AlternateContent>
      </w:r>
    </w:p>
    <w:p w14:paraId="1F900DB4" w14:textId="6C11FCAD" w:rsidR="009F3C37" w:rsidRDefault="009F3C37" w:rsidP="00414053">
      <w:pPr>
        <w:pStyle w:val="Textoindependiente"/>
        <w:rPr>
          <w:rFonts w:cs="Arial"/>
        </w:rPr>
      </w:pPr>
    </w:p>
    <w:p w14:paraId="746A712D" w14:textId="0E227869" w:rsidR="009F3C37" w:rsidRDefault="009F3C37" w:rsidP="00414053">
      <w:pPr>
        <w:pStyle w:val="Textoindependiente"/>
        <w:rPr>
          <w:rFonts w:cs="Arial"/>
        </w:rPr>
      </w:pPr>
    </w:p>
    <w:p w14:paraId="3284D3CB" w14:textId="755540CB" w:rsidR="009F3C37" w:rsidRDefault="009F3C37" w:rsidP="00414053">
      <w:pPr>
        <w:pStyle w:val="Textoindependiente"/>
        <w:rPr>
          <w:rFonts w:cs="Arial"/>
        </w:rPr>
      </w:pPr>
    </w:p>
    <w:p w14:paraId="2CBDE3BF" w14:textId="7CA9EDE4" w:rsidR="009F3C37" w:rsidRDefault="009F3C37" w:rsidP="00414053">
      <w:pPr>
        <w:pStyle w:val="Textoindependiente"/>
        <w:rPr>
          <w:rFonts w:cs="Arial"/>
        </w:rPr>
      </w:pPr>
    </w:p>
    <w:p w14:paraId="0BD6D76E" w14:textId="1E540541" w:rsidR="009F3C37" w:rsidRDefault="009F3C37" w:rsidP="00414053">
      <w:pPr>
        <w:pStyle w:val="Textoindependiente"/>
        <w:rPr>
          <w:rFonts w:cs="Arial"/>
        </w:rPr>
      </w:pPr>
    </w:p>
    <w:p w14:paraId="4C133D8C" w14:textId="18649885" w:rsidR="009F3C37" w:rsidRDefault="009F3C37" w:rsidP="00414053">
      <w:pPr>
        <w:pStyle w:val="Textoindependiente"/>
        <w:rPr>
          <w:rFonts w:cs="Arial"/>
        </w:rPr>
      </w:pPr>
    </w:p>
    <w:p w14:paraId="192D129B" w14:textId="3B14D83C" w:rsidR="009F3C37" w:rsidRDefault="009F3C37" w:rsidP="00414053">
      <w:pPr>
        <w:pStyle w:val="Textoindependiente"/>
        <w:rPr>
          <w:rFonts w:cs="Arial"/>
        </w:rPr>
      </w:pPr>
    </w:p>
    <w:p w14:paraId="712F899D" w14:textId="67D390BC" w:rsidR="009F3C37" w:rsidRDefault="009F3C37" w:rsidP="00414053">
      <w:pPr>
        <w:pStyle w:val="Textoindependiente"/>
        <w:rPr>
          <w:rFonts w:cs="Arial"/>
        </w:rPr>
      </w:pPr>
    </w:p>
    <w:p w14:paraId="47BF4CE9" w14:textId="7A0D7F2E" w:rsidR="009F3C37" w:rsidRDefault="009F2B9F" w:rsidP="00414053">
      <w:pPr>
        <w:pStyle w:val="Textoindependiente"/>
        <w:rPr>
          <w:rFonts w:cs="Arial"/>
        </w:rPr>
      </w:pPr>
      <w:r w:rsidRPr="009F2B9F">
        <w:rPr>
          <w:rFonts w:cs="Arial"/>
          <w:noProof/>
        </w:rPr>
        <mc:AlternateContent>
          <mc:Choice Requires="wps">
            <w:drawing>
              <wp:anchor distT="45720" distB="45720" distL="114300" distR="114300" simplePos="0" relativeHeight="251614208" behindDoc="0" locked="0" layoutInCell="1" allowOverlap="1" wp14:anchorId="54439599" wp14:editId="6C547542">
                <wp:simplePos x="0" y="0"/>
                <wp:positionH relativeFrom="column">
                  <wp:posOffset>1424940</wp:posOffset>
                </wp:positionH>
                <wp:positionV relativeFrom="paragraph">
                  <wp:posOffset>113030</wp:posOffset>
                </wp:positionV>
                <wp:extent cx="369570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404620"/>
                        </a:xfrm>
                        <a:prstGeom prst="rect">
                          <a:avLst/>
                        </a:prstGeom>
                        <a:noFill/>
                        <a:ln w="9525">
                          <a:noFill/>
                          <a:miter lim="800000"/>
                          <a:headEnd/>
                          <a:tailEnd/>
                        </a:ln>
                      </wps:spPr>
                      <wps:txbx>
                        <w:txbxContent>
                          <w:p w14:paraId="36D1E1C6" w14:textId="175E38B5" w:rsidR="009F2B9F" w:rsidRPr="009F2B9F" w:rsidRDefault="009F2B9F">
                            <w:pPr>
                              <w:rPr>
                                <w:b/>
                                <w:bCs/>
                                <w:color w:val="0070C0"/>
                                <w:sz w:val="40"/>
                                <w:szCs w:val="40"/>
                              </w:rPr>
                            </w:pPr>
                            <w:r w:rsidRPr="009F2B9F">
                              <w:rPr>
                                <w:b/>
                                <w:bCs/>
                                <w:color w:val="0070C0"/>
                                <w:sz w:val="40"/>
                                <w:szCs w:val="40"/>
                              </w:rPr>
                              <w:t xml:space="preserve">Urbano de Jesús Flores Zaragoza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4439599" id="_x0000_t202" coordsize="21600,21600" o:spt="202" path="m,l,21600r21600,l21600,xe">
                <v:stroke joinstyle="miter"/>
                <v:path gradientshapeok="t" o:connecttype="rect"/>
              </v:shapetype>
              <v:shape id="Cuadro de texto 2" o:spid="_x0000_s1026" type="#_x0000_t202" style="position:absolute;left:0;text-align:left;margin-left:112.2pt;margin-top:8.9pt;width:291pt;height:110.6pt;z-index:251614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" filled="f" stroked="f">
                <v:textbox style="mso-fit-shape-to-text:t">
                  <w:txbxContent>
                    <w:p w14:paraId="36D1E1C6" w14:textId="175E38B5" w:rsidR="009F2B9F" w:rsidRPr="009F2B9F" w:rsidRDefault="009F2B9F">
                      <w:pPr>
                        <w:rPr>
                          <w:b/>
                          <w:bCs/>
                          <w:color w:val="0070C0"/>
                          <w:sz w:val="40"/>
                          <w:szCs w:val="40"/>
                        </w:rPr>
                      </w:pPr>
                      <w:r w:rsidRPr="009F2B9F">
                        <w:rPr>
                          <w:b/>
                          <w:bCs/>
                          <w:color w:val="0070C0"/>
                          <w:sz w:val="40"/>
                          <w:szCs w:val="40"/>
                        </w:rPr>
                        <w:t xml:space="preserve">Urbano de Jesús Flores Zaragoza </w:t>
                      </w:r>
                    </w:p>
                  </w:txbxContent>
                </v:textbox>
                <w10:wrap type="square"/>
              </v:shape>
            </w:pict>
          </mc:Fallback>
        </mc:AlternateContent>
      </w:r>
    </w:p>
    <w:p w14:paraId="10F670AC" w14:textId="77777777" w:rsidR="009F3C37" w:rsidRDefault="009F3C37" w:rsidP="00414053">
      <w:pPr>
        <w:pStyle w:val="Textoindependiente"/>
        <w:rPr>
          <w:rFonts w:cs="Arial"/>
        </w:rPr>
      </w:pPr>
    </w:p>
    <w:p w14:paraId="594D2AC8" w14:textId="77777777" w:rsidR="009F3C37" w:rsidRDefault="009F3C37" w:rsidP="00414053">
      <w:pPr>
        <w:pStyle w:val="Textoindependiente"/>
        <w:rPr>
          <w:rFonts w:cs="Arial"/>
        </w:rPr>
      </w:pPr>
    </w:p>
    <w:p w14:paraId="006F329F" w14:textId="77777777" w:rsidR="00AE5E75" w:rsidRDefault="00AE5E75" w:rsidP="00414053">
      <w:pPr>
        <w:pStyle w:val="Textoindependiente"/>
        <w:rPr>
          <w:rFonts w:cs="Arial"/>
        </w:rPr>
      </w:pPr>
    </w:p>
    <w:p w14:paraId="44F5A9D2" w14:textId="77777777" w:rsidR="00AE5E75" w:rsidRDefault="00AE5E75" w:rsidP="00414053">
      <w:pPr>
        <w:pStyle w:val="Textoindependiente"/>
        <w:rPr>
          <w:rFonts w:cs="Arial"/>
        </w:rPr>
      </w:pPr>
    </w:p>
    <w:p w14:paraId="1F80AFA4" w14:textId="378B103B" w:rsidR="00AE5E75" w:rsidRDefault="00AE5E75" w:rsidP="00414053">
      <w:pPr>
        <w:pStyle w:val="Textoindependiente"/>
        <w:rPr>
          <w:rFonts w:cs="Arial"/>
        </w:rPr>
      </w:pPr>
    </w:p>
    <w:p w14:paraId="26DED70F" w14:textId="67BDA6BA" w:rsidR="00AE5E75" w:rsidRDefault="00AE5E75" w:rsidP="00414053">
      <w:pPr>
        <w:pStyle w:val="Textoindependiente"/>
        <w:rPr>
          <w:rFonts w:cs="Arial"/>
        </w:rPr>
      </w:pPr>
    </w:p>
    <w:p w14:paraId="4DED21EE" w14:textId="2B218EB7" w:rsidR="00AE5E75" w:rsidRDefault="00AE5E75" w:rsidP="00414053">
      <w:pPr>
        <w:pStyle w:val="Textoindependiente"/>
        <w:rPr>
          <w:rFonts w:cs="Arial"/>
        </w:rPr>
      </w:pPr>
    </w:p>
    <w:p w14:paraId="1D3B8C3E" w14:textId="15E5F799" w:rsidR="00AE5E75" w:rsidRDefault="009F2B9F" w:rsidP="00414053">
      <w:pPr>
        <w:pStyle w:val="Textoindependiente"/>
        <w:rPr>
          <w:rFonts w:cs="Arial"/>
        </w:rPr>
      </w:pPr>
      <w:r>
        <w:rPr>
          <w:noProof/>
        </w:rPr>
        <w:drawing>
          <wp:anchor distT="0" distB="0" distL="114300" distR="114300" simplePos="0" relativeHeight="251592704" behindDoc="0" locked="0" layoutInCell="1" allowOverlap="1" wp14:anchorId="270F6856" wp14:editId="7F2360FB">
            <wp:simplePos x="0" y="0"/>
            <wp:positionH relativeFrom="margin">
              <wp:posOffset>1685925</wp:posOffset>
            </wp:positionH>
            <wp:positionV relativeFrom="margin">
              <wp:posOffset>2982595</wp:posOffset>
            </wp:positionV>
            <wp:extent cx="2123440" cy="2668905"/>
            <wp:effectExtent l="0" t="0" r="0" b="0"/>
            <wp:wrapSquare wrapText="bothSides"/>
            <wp:docPr id="7" name="Imagen 7" descr="Diseño de base de datos, parte I: Introducción – Sólo es Ci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eño de base de datos, parte I: Introducción – Sólo es Cienc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3440" cy="2668905"/>
                    </a:xfrm>
                    <a:prstGeom prst="rect">
                      <a:avLst/>
                    </a:prstGeom>
                    <a:noFill/>
                    <a:ln>
                      <a:no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07FE5C4" w14:textId="77777777" w:rsidR="00AE5E75" w:rsidRDefault="00AE5E75" w:rsidP="00414053">
      <w:pPr>
        <w:pStyle w:val="Textoindependiente"/>
        <w:rPr>
          <w:rFonts w:cs="Arial"/>
        </w:rPr>
      </w:pPr>
    </w:p>
    <w:p w14:paraId="159E4F5F" w14:textId="77777777" w:rsidR="00AE5E75" w:rsidRDefault="00AE5E75" w:rsidP="00414053">
      <w:pPr>
        <w:pStyle w:val="Textoindependiente"/>
        <w:rPr>
          <w:rFonts w:cs="Arial"/>
        </w:rPr>
      </w:pPr>
    </w:p>
    <w:p w14:paraId="7557A7B4" w14:textId="77777777" w:rsidR="00AE5E75" w:rsidRDefault="00AE5E75" w:rsidP="00414053">
      <w:pPr>
        <w:pStyle w:val="Textoindependiente"/>
        <w:rPr>
          <w:rFonts w:cs="Arial"/>
        </w:rPr>
      </w:pPr>
    </w:p>
    <w:p w14:paraId="3EC9AD6F" w14:textId="77777777" w:rsidR="00AE5E75" w:rsidRDefault="00AE5E75" w:rsidP="00414053">
      <w:pPr>
        <w:pStyle w:val="Textoindependiente"/>
        <w:rPr>
          <w:rFonts w:cs="Arial"/>
        </w:rPr>
      </w:pPr>
    </w:p>
    <w:p w14:paraId="5A0F5DB4" w14:textId="77777777" w:rsidR="00AE5E75" w:rsidRDefault="00AE5E75" w:rsidP="00414053">
      <w:pPr>
        <w:pStyle w:val="Textoindependiente"/>
        <w:rPr>
          <w:rFonts w:cs="Arial"/>
        </w:rPr>
      </w:pPr>
    </w:p>
    <w:p w14:paraId="1A8AAF30" w14:textId="77777777" w:rsidR="00AE5E75" w:rsidRDefault="00AE5E75" w:rsidP="00414053">
      <w:pPr>
        <w:pStyle w:val="Textoindependiente"/>
        <w:rPr>
          <w:rFonts w:cs="Arial"/>
        </w:rPr>
      </w:pPr>
    </w:p>
    <w:p w14:paraId="556F9463" w14:textId="77777777" w:rsidR="00AE5E75" w:rsidRDefault="00AE5E75" w:rsidP="00414053">
      <w:pPr>
        <w:pStyle w:val="Textoindependiente"/>
        <w:rPr>
          <w:rFonts w:cs="Arial"/>
        </w:rPr>
      </w:pPr>
    </w:p>
    <w:p w14:paraId="349C6C89" w14:textId="77777777" w:rsidR="00AE5E75" w:rsidRDefault="00AE5E75" w:rsidP="00414053">
      <w:pPr>
        <w:pStyle w:val="Textoindependiente"/>
        <w:rPr>
          <w:rFonts w:cs="Arial"/>
        </w:rPr>
      </w:pPr>
    </w:p>
    <w:p w14:paraId="6FFCA40D" w14:textId="77777777" w:rsidR="00AE5E75" w:rsidRDefault="00AE5E75" w:rsidP="00414053">
      <w:pPr>
        <w:pStyle w:val="Textoindependiente"/>
        <w:rPr>
          <w:rFonts w:cs="Arial"/>
        </w:rPr>
      </w:pPr>
    </w:p>
    <w:p w14:paraId="4A2E7039" w14:textId="77777777" w:rsidR="000E7587" w:rsidRDefault="000E7587">
      <w:pPr>
        <w:rPr>
          <w:rFonts w:ascii="Arial" w:eastAsia="Times New Roman" w:hAnsi="Arial" w:cs="Arial"/>
          <w:sz w:val="24"/>
          <w:szCs w:val="20"/>
          <w:lang w:val="es-ES"/>
        </w:rPr>
      </w:pPr>
      <w:r>
        <w:rPr>
          <w:rFonts w:cs="Arial"/>
        </w:rPr>
        <w:br w:type="page"/>
      </w:r>
    </w:p>
    <w:p w14:paraId="72940AF4" w14:textId="77777777" w:rsidR="00AE5E75" w:rsidRDefault="00AE5E75" w:rsidP="00414053">
      <w:pPr>
        <w:pStyle w:val="Textoindependiente"/>
        <w:rPr>
          <w:rFonts w:cs="Arial"/>
        </w:rPr>
      </w:pPr>
    </w:p>
    <w:p w14:paraId="34752116" w14:textId="77777777" w:rsidR="00AE5E75" w:rsidRDefault="00AE5E75" w:rsidP="00414053">
      <w:pPr>
        <w:pStyle w:val="Textoindependiente"/>
        <w:rPr>
          <w:rFonts w:cs="Arial"/>
        </w:rPr>
      </w:pPr>
    </w:p>
    <w:p w14:paraId="0C8318F2" w14:textId="77777777" w:rsidR="00AE5E75" w:rsidRDefault="00AE5E75" w:rsidP="00414053">
      <w:pPr>
        <w:pStyle w:val="Textoindependiente"/>
        <w:rPr>
          <w:rFonts w:cs="Arial"/>
        </w:rPr>
      </w:pPr>
    </w:p>
    <w:p w14:paraId="1C60A820" w14:textId="77777777" w:rsidR="00AE5E75" w:rsidRDefault="00AE5E75" w:rsidP="00414053">
      <w:pPr>
        <w:pStyle w:val="Textoindependiente"/>
        <w:rPr>
          <w:rFonts w:cs="Arial"/>
        </w:rPr>
      </w:pPr>
    </w:p>
    <w:p w14:paraId="431E8D8B" w14:textId="77777777" w:rsidR="00AE5E75" w:rsidRDefault="00AE5E75" w:rsidP="00414053">
      <w:pPr>
        <w:pStyle w:val="Textoindependiente"/>
        <w:rPr>
          <w:rFonts w:cs="Arial"/>
        </w:rPr>
      </w:pPr>
    </w:p>
    <w:p w14:paraId="0628F700" w14:textId="77777777" w:rsidR="004914D5" w:rsidRPr="004914D5" w:rsidRDefault="004914D5" w:rsidP="004914D5">
      <w:pPr>
        <w:pStyle w:val="TDC1"/>
      </w:pPr>
      <w:r w:rsidRPr="004914D5">
        <w:t>TABLA DE CONTENIDO</w:t>
      </w:r>
    </w:p>
    <w:p w14:paraId="33EFB66D" w14:textId="3BE8B1B6" w:rsidR="006200C6" w:rsidRDefault="004914D5">
      <w:pPr>
        <w:pStyle w:val="TDC1"/>
        <w:rPr>
          <w:rFonts w:asciiTheme="minorHAnsi" w:eastAsiaTheme="minorEastAsia" w:hAnsiTheme="minorHAnsi" w:cstheme="minorBidi"/>
          <w:b w:val="0"/>
          <w:szCs w:val="24"/>
          <w:lang w:eastAsia="es-MX"/>
        </w:rPr>
      </w:pPr>
      <w:r w:rsidRPr="009B09E3">
        <w:fldChar w:fldCharType="begin"/>
      </w:r>
      <w:r w:rsidRPr="004914D5">
        <w:instrText xml:space="preserve"> TOC \o "1-3" </w:instrText>
      </w:r>
      <w:r w:rsidRPr="009B09E3">
        <w:fldChar w:fldCharType="separate"/>
      </w:r>
      <w:r w:rsidR="006200C6">
        <w:t>Objetivos:</w:t>
      </w:r>
      <w:r w:rsidR="006200C6">
        <w:tab/>
      </w:r>
      <w:r w:rsidR="006200C6">
        <w:fldChar w:fldCharType="begin"/>
      </w:r>
      <w:r w:rsidR="006200C6">
        <w:instrText xml:space="preserve"> PAGEREF _Toc38867721 \h </w:instrText>
      </w:r>
      <w:r w:rsidR="006200C6">
        <w:fldChar w:fldCharType="separate"/>
      </w:r>
      <w:r w:rsidR="006200C6">
        <w:t>3</w:t>
      </w:r>
      <w:r w:rsidR="006200C6">
        <w:fldChar w:fldCharType="end"/>
      </w:r>
    </w:p>
    <w:p w14:paraId="0E36462C" w14:textId="50180C2D" w:rsidR="006200C6" w:rsidRDefault="006200C6">
      <w:pPr>
        <w:pStyle w:val="TDC1"/>
        <w:rPr>
          <w:rFonts w:asciiTheme="minorHAnsi" w:eastAsiaTheme="minorEastAsia" w:hAnsiTheme="minorHAnsi" w:cstheme="minorBidi"/>
          <w:b w:val="0"/>
          <w:szCs w:val="24"/>
          <w:lang w:eastAsia="es-MX"/>
        </w:rPr>
      </w:pPr>
      <w:r>
        <w:t>Antecedentes.</w:t>
      </w:r>
      <w:r>
        <w:tab/>
      </w:r>
      <w:r>
        <w:fldChar w:fldCharType="begin"/>
      </w:r>
      <w:r>
        <w:instrText xml:space="preserve"> PAGEREF _Toc38867722 \h </w:instrText>
      </w:r>
      <w:r>
        <w:fldChar w:fldCharType="separate"/>
      </w:r>
      <w:r>
        <w:t>4</w:t>
      </w:r>
      <w:r>
        <w:fldChar w:fldCharType="end"/>
      </w:r>
    </w:p>
    <w:p w14:paraId="532EBFE7" w14:textId="72C1989F" w:rsidR="006200C6" w:rsidRDefault="006200C6">
      <w:pPr>
        <w:pStyle w:val="TDC1"/>
        <w:rPr>
          <w:rFonts w:asciiTheme="minorHAnsi" w:eastAsiaTheme="minorEastAsia" w:hAnsiTheme="minorHAnsi" w:cstheme="minorBidi"/>
          <w:b w:val="0"/>
          <w:szCs w:val="24"/>
          <w:lang w:eastAsia="es-MX"/>
        </w:rPr>
      </w:pPr>
      <w:r>
        <w:t>Alternaticas.</w:t>
      </w:r>
      <w:r>
        <w:tab/>
      </w:r>
      <w:r>
        <w:fldChar w:fldCharType="begin"/>
      </w:r>
      <w:r>
        <w:instrText xml:space="preserve"> PAGEREF _Toc38867723 \h </w:instrText>
      </w:r>
      <w:r>
        <w:fldChar w:fldCharType="separate"/>
      </w:r>
      <w:r>
        <w:t>5</w:t>
      </w:r>
      <w:r>
        <w:fldChar w:fldCharType="end"/>
      </w:r>
    </w:p>
    <w:p w14:paraId="4384EA6B" w14:textId="5DDD9752" w:rsidR="006200C6" w:rsidRDefault="006200C6">
      <w:pPr>
        <w:pStyle w:val="TDC1"/>
        <w:rPr>
          <w:rFonts w:asciiTheme="minorHAnsi" w:eastAsiaTheme="minorEastAsia" w:hAnsiTheme="minorHAnsi" w:cstheme="minorBidi"/>
          <w:b w:val="0"/>
          <w:szCs w:val="24"/>
          <w:lang w:eastAsia="es-MX"/>
        </w:rPr>
      </w:pPr>
      <w:r>
        <w:t>Desarrollo del trabajo.</w:t>
      </w:r>
      <w:r>
        <w:tab/>
      </w:r>
      <w:r>
        <w:fldChar w:fldCharType="begin"/>
      </w:r>
      <w:r>
        <w:instrText xml:space="preserve"> PAGEREF _Toc38867724 \h </w:instrText>
      </w:r>
      <w:r>
        <w:fldChar w:fldCharType="separate"/>
      </w:r>
      <w:r>
        <w:t>6</w:t>
      </w:r>
      <w:r>
        <w:fldChar w:fldCharType="end"/>
      </w:r>
    </w:p>
    <w:p w14:paraId="5D21DB1E" w14:textId="7FB3ED9C" w:rsidR="006200C6" w:rsidRDefault="006200C6">
      <w:pPr>
        <w:pStyle w:val="TDC1"/>
        <w:rPr>
          <w:rFonts w:asciiTheme="minorHAnsi" w:eastAsiaTheme="minorEastAsia" w:hAnsiTheme="minorHAnsi" w:cstheme="minorBidi"/>
          <w:b w:val="0"/>
          <w:szCs w:val="24"/>
          <w:lang w:eastAsia="es-MX"/>
        </w:rPr>
      </w:pPr>
      <w:r>
        <w:t>Conclusiones.</w:t>
      </w:r>
      <w:r>
        <w:tab/>
      </w:r>
      <w:r w:rsidR="00C80465">
        <w:t>7</w:t>
      </w:r>
    </w:p>
    <w:p w14:paraId="592E414F" w14:textId="76DFFC57" w:rsidR="004914D5" w:rsidRPr="00F41C38" w:rsidRDefault="004914D5" w:rsidP="004914D5">
      <w:pPr>
        <w:pStyle w:val="TDC1"/>
      </w:pPr>
      <w:r w:rsidRPr="009B09E3">
        <w:fldChar w:fldCharType="end"/>
      </w:r>
    </w:p>
    <w:p w14:paraId="5E8C6510" w14:textId="77777777" w:rsidR="004914D5" w:rsidRPr="00F41C38" w:rsidRDefault="004914D5" w:rsidP="004914D5"/>
    <w:p w14:paraId="4B0E1032" w14:textId="7D93B763" w:rsidR="006200C6" w:rsidRDefault="006200C6">
      <w:r>
        <w:br w:type="page"/>
      </w:r>
    </w:p>
    <w:p w14:paraId="26EF4AF3" w14:textId="77777777" w:rsidR="004914D5" w:rsidRPr="00F41C38" w:rsidRDefault="004914D5" w:rsidP="004914D5"/>
    <w:p w14:paraId="759031E4" w14:textId="77777777" w:rsidR="004914D5" w:rsidRPr="00F41C38" w:rsidRDefault="004914D5" w:rsidP="004914D5"/>
    <w:p w14:paraId="37D6EEF7" w14:textId="77777777" w:rsidR="00DD7B46" w:rsidRDefault="00AE5E75" w:rsidP="004914D5">
      <w:pPr>
        <w:pStyle w:val="Ttulo1"/>
        <w:rPr>
          <w:b w:val="0"/>
        </w:rPr>
      </w:pPr>
      <w:bookmarkStart w:id="1" w:name="_Toc38867721"/>
      <w:r>
        <w:t>Objetivos</w:t>
      </w:r>
      <w:r w:rsidR="00DD7B46" w:rsidRPr="00721E70">
        <w:t>:</w:t>
      </w:r>
      <w:bookmarkEnd w:id="1"/>
      <w:r w:rsidR="00191637">
        <w:t xml:space="preserve"> </w:t>
      </w:r>
    </w:p>
    <w:p w14:paraId="4B9A4C60" w14:textId="382A2D49" w:rsidR="00191637" w:rsidRDefault="00A3312B" w:rsidP="00A3312B">
      <w:pPr>
        <w:pStyle w:val="Textoindependiente"/>
        <w:numPr>
          <w:ilvl w:val="0"/>
          <w:numId w:val="15"/>
        </w:numPr>
        <w:spacing w:line="360" w:lineRule="auto"/>
        <w:rPr>
          <w:rFonts w:cs="Arial"/>
          <w:b/>
          <w:sz w:val="22"/>
          <w:szCs w:val="22"/>
        </w:rPr>
      </w:pPr>
      <w:r>
        <w:rPr>
          <w:rFonts w:cs="Arial"/>
          <w:b/>
          <w:sz w:val="22"/>
          <w:szCs w:val="22"/>
        </w:rPr>
        <w:t xml:space="preserve">El objetivo principal es ver la diferencia entre el modelo relacional y el modelo orientado a objetos, verlo en una comparación y saber como se comportan </w:t>
      </w:r>
    </w:p>
    <w:p w14:paraId="45182C6D" w14:textId="35B116B0" w:rsidR="00A3312B" w:rsidRDefault="00A3312B" w:rsidP="00A3312B">
      <w:pPr>
        <w:pStyle w:val="Textoindependiente"/>
        <w:numPr>
          <w:ilvl w:val="0"/>
          <w:numId w:val="15"/>
        </w:numPr>
        <w:spacing w:line="360" w:lineRule="auto"/>
        <w:rPr>
          <w:rFonts w:cs="Arial"/>
          <w:b/>
          <w:sz w:val="22"/>
          <w:szCs w:val="22"/>
        </w:rPr>
      </w:pPr>
      <w:r>
        <w:rPr>
          <w:rFonts w:cs="Arial"/>
          <w:b/>
          <w:sz w:val="22"/>
          <w:szCs w:val="22"/>
        </w:rPr>
        <w:t xml:space="preserve">Hacer una investigación sobre las bases de datos orientadas a objetos </w:t>
      </w:r>
    </w:p>
    <w:p w14:paraId="65C02617" w14:textId="009A5F0B" w:rsidR="00A3312B" w:rsidRDefault="00A3312B" w:rsidP="00A3312B">
      <w:pPr>
        <w:pStyle w:val="Textoindependiente"/>
        <w:numPr>
          <w:ilvl w:val="0"/>
          <w:numId w:val="15"/>
        </w:numPr>
        <w:spacing w:line="360" w:lineRule="auto"/>
        <w:rPr>
          <w:rFonts w:cs="Arial"/>
          <w:b/>
          <w:sz w:val="22"/>
          <w:szCs w:val="22"/>
        </w:rPr>
      </w:pPr>
      <w:r>
        <w:rPr>
          <w:rFonts w:cs="Arial"/>
          <w:b/>
          <w:sz w:val="22"/>
          <w:szCs w:val="22"/>
        </w:rPr>
        <w:t xml:space="preserve">Saber como se implementan estas bases y como funcionan sus ventajas y desventajas </w:t>
      </w:r>
    </w:p>
    <w:p w14:paraId="3D3CE16B" w14:textId="1D194B49" w:rsidR="00A3312B" w:rsidRPr="00191637" w:rsidRDefault="00A3312B" w:rsidP="00A3312B">
      <w:pPr>
        <w:pStyle w:val="Textoindependiente"/>
        <w:numPr>
          <w:ilvl w:val="0"/>
          <w:numId w:val="15"/>
        </w:numPr>
        <w:spacing w:line="360" w:lineRule="auto"/>
        <w:rPr>
          <w:rFonts w:cs="Arial"/>
          <w:b/>
          <w:sz w:val="22"/>
          <w:szCs w:val="22"/>
        </w:rPr>
      </w:pPr>
      <w:r>
        <w:rPr>
          <w:rFonts w:cs="Arial"/>
          <w:b/>
          <w:sz w:val="22"/>
          <w:szCs w:val="22"/>
        </w:rPr>
        <w:t>Incorporar la base de datos con un lenguaje de programación y a través de el interactuar con el mediante consultas SQL y con los objetos de la base de datos</w:t>
      </w:r>
    </w:p>
    <w:p w14:paraId="7970E61F" w14:textId="77777777" w:rsidR="00191637" w:rsidRDefault="00191637" w:rsidP="00414053">
      <w:pPr>
        <w:pStyle w:val="Textoindependiente"/>
        <w:spacing w:line="360" w:lineRule="auto"/>
        <w:rPr>
          <w:rFonts w:cs="Arial"/>
          <w:b/>
          <w:color w:val="4F537A"/>
          <w:sz w:val="22"/>
          <w:szCs w:val="22"/>
        </w:rPr>
      </w:pPr>
    </w:p>
    <w:bookmarkEnd w:id="0"/>
    <w:p w14:paraId="57C6BDE9" w14:textId="5F678B50" w:rsidR="00391182" w:rsidRDefault="00391182" w:rsidP="00340AA3">
      <w:pPr>
        <w:pStyle w:val="Textoindependiente"/>
        <w:spacing w:line="360" w:lineRule="auto"/>
        <w:rPr>
          <w:rFonts w:cs="Arial"/>
          <w:b/>
          <w:sz w:val="28"/>
          <w:szCs w:val="22"/>
        </w:rPr>
      </w:pPr>
    </w:p>
    <w:p w14:paraId="7E707CC4" w14:textId="77777777" w:rsidR="00391182" w:rsidRDefault="00391182">
      <w:pPr>
        <w:rPr>
          <w:rFonts w:ascii="Arial" w:eastAsia="Times New Roman" w:hAnsi="Arial" w:cs="Arial"/>
          <w:b/>
          <w:sz w:val="28"/>
          <w:lang w:val="es-ES"/>
        </w:rPr>
      </w:pPr>
      <w:r>
        <w:rPr>
          <w:rFonts w:cs="Arial"/>
          <w:b/>
          <w:sz w:val="28"/>
        </w:rPr>
        <w:br w:type="page"/>
      </w:r>
    </w:p>
    <w:p w14:paraId="3C6F6556" w14:textId="7628FFB8" w:rsidR="00391182" w:rsidRDefault="006200C6" w:rsidP="004914D5">
      <w:pPr>
        <w:pStyle w:val="Ttulo1"/>
      </w:pPr>
      <w:bookmarkStart w:id="2" w:name="_Toc38867722"/>
      <w:r>
        <w:lastRenderedPageBreak/>
        <w:t>Antecedentes</w:t>
      </w:r>
      <w:r w:rsidR="00391182">
        <w:t>.</w:t>
      </w:r>
      <w:bookmarkEnd w:id="2"/>
      <w:r w:rsidR="00391182">
        <w:t xml:space="preserve"> </w:t>
      </w:r>
    </w:p>
    <w:p w14:paraId="1DE72DE2" w14:textId="77777777" w:rsidR="008309A2" w:rsidRPr="008309A2" w:rsidRDefault="008309A2" w:rsidP="008309A2"/>
    <w:p w14:paraId="3FB24C2A" w14:textId="10465B4B" w:rsidR="008A77A3" w:rsidRPr="008309A2" w:rsidRDefault="000C7D89" w:rsidP="008A77A3">
      <w:pPr>
        <w:pStyle w:val="Textoindependiente"/>
        <w:spacing w:line="360" w:lineRule="auto"/>
        <w:rPr>
          <w:rFonts w:cs="Arial"/>
          <w:b/>
          <w:sz w:val="22"/>
          <w:szCs w:val="22"/>
        </w:rPr>
      </w:pPr>
      <w:r w:rsidRPr="008309A2">
        <w:rPr>
          <w:rFonts w:cs="Arial"/>
          <w:b/>
          <w:sz w:val="22"/>
          <w:szCs w:val="22"/>
        </w:rPr>
        <w:t>¿</w:t>
      </w:r>
      <w:r w:rsidR="008309A2" w:rsidRPr="008309A2">
        <w:rPr>
          <w:rFonts w:cs="Arial"/>
          <w:b/>
          <w:sz w:val="22"/>
          <w:szCs w:val="22"/>
        </w:rPr>
        <w:t>Qué</w:t>
      </w:r>
      <w:r w:rsidRPr="008309A2">
        <w:rPr>
          <w:rFonts w:cs="Arial"/>
          <w:b/>
          <w:sz w:val="22"/>
          <w:szCs w:val="22"/>
        </w:rPr>
        <w:t xml:space="preserve"> es una </w:t>
      </w:r>
      <w:r w:rsidR="008A77A3" w:rsidRPr="008309A2">
        <w:rPr>
          <w:rFonts w:cs="Arial"/>
          <w:b/>
          <w:sz w:val="22"/>
          <w:szCs w:val="22"/>
        </w:rPr>
        <w:t>Base de datos</w:t>
      </w:r>
      <w:r w:rsidRPr="008309A2">
        <w:rPr>
          <w:rFonts w:cs="Arial"/>
          <w:b/>
          <w:sz w:val="22"/>
          <w:szCs w:val="22"/>
        </w:rPr>
        <w:t>?</w:t>
      </w:r>
    </w:p>
    <w:p w14:paraId="3620CCA3" w14:textId="77777777" w:rsidR="008A77A3" w:rsidRPr="000C7D89" w:rsidRDefault="008A77A3" w:rsidP="008A77A3">
      <w:pPr>
        <w:pStyle w:val="Textoindependiente"/>
        <w:spacing w:line="360" w:lineRule="auto"/>
        <w:rPr>
          <w:rFonts w:cs="Arial"/>
          <w:bCs/>
          <w:sz w:val="22"/>
          <w:szCs w:val="22"/>
        </w:rPr>
      </w:pPr>
      <w:r w:rsidRPr="000C7D89">
        <w:rPr>
          <w:rFonts w:cs="Arial"/>
          <w:bCs/>
          <w:sz w:val="22"/>
          <w:szCs w:val="22"/>
        </w:rPr>
        <w:t>Una base de datos es una colección organizada de información estructurada, o datos, típicamente almacenados electrónicamente en un sistema de computadora. Una base de datos es usualmente controlada por un sistema de gestión de base de datos (DBMS). En conjunto, los datos y el DBMS, junto con las aplicaciones que están asociados con ellos, se conocen como un sistema de base de datos, que a menudo se reducen a solo base de datos.</w:t>
      </w:r>
    </w:p>
    <w:p w14:paraId="235759D7" w14:textId="77777777" w:rsidR="008A77A3" w:rsidRPr="000C7D89" w:rsidRDefault="008A77A3" w:rsidP="008A77A3">
      <w:pPr>
        <w:pStyle w:val="Textoindependiente"/>
        <w:spacing w:line="360" w:lineRule="auto"/>
        <w:rPr>
          <w:rFonts w:cs="Arial"/>
          <w:bCs/>
          <w:sz w:val="22"/>
          <w:szCs w:val="22"/>
        </w:rPr>
      </w:pPr>
    </w:p>
    <w:p w14:paraId="67827FF2" w14:textId="5DBA5204" w:rsidR="00391182" w:rsidRDefault="008A77A3" w:rsidP="008A77A3">
      <w:pPr>
        <w:pStyle w:val="Textoindependiente"/>
        <w:spacing w:line="360" w:lineRule="auto"/>
        <w:rPr>
          <w:rFonts w:cs="Arial"/>
          <w:bCs/>
          <w:sz w:val="22"/>
          <w:szCs w:val="22"/>
        </w:rPr>
      </w:pPr>
      <w:r w:rsidRPr="000C7D89">
        <w:rPr>
          <w:rFonts w:cs="Arial"/>
          <w:bCs/>
          <w:sz w:val="22"/>
          <w:szCs w:val="22"/>
        </w:rPr>
        <w:t>Los datos dentro de los tipos más comunes de bases de datos en funcionamiento hoy en día se modelan típicamente en filas y columnas en una serie de tablas para que el procesamiento y la consulta de datos sean eficientes. Luego se puede acceder, administrar, modificar, actualizar, controlar y organizar fácilmente los datos. La mayoría de las bases de datos utilizan lenguaje de consulta estructurado (SQL) para escribir y consultar datos.</w:t>
      </w:r>
    </w:p>
    <w:p w14:paraId="4FE95412" w14:textId="454B279B" w:rsidR="000C7D89" w:rsidRDefault="000C7D89" w:rsidP="008A77A3">
      <w:pPr>
        <w:pStyle w:val="Textoindependiente"/>
        <w:spacing w:line="360" w:lineRule="auto"/>
        <w:rPr>
          <w:rFonts w:cs="Arial"/>
          <w:bCs/>
          <w:sz w:val="22"/>
          <w:szCs w:val="22"/>
        </w:rPr>
      </w:pPr>
    </w:p>
    <w:p w14:paraId="6F3B42D1" w14:textId="032DF478" w:rsidR="000C7D89" w:rsidRDefault="000C7D89" w:rsidP="008A77A3">
      <w:pPr>
        <w:pStyle w:val="Textoindependiente"/>
        <w:spacing w:line="360" w:lineRule="auto"/>
        <w:rPr>
          <w:rFonts w:cs="Arial"/>
          <w:bCs/>
          <w:sz w:val="22"/>
          <w:szCs w:val="22"/>
        </w:rPr>
      </w:pPr>
      <w:r w:rsidRPr="000C7D89">
        <w:rPr>
          <w:rFonts w:cs="Arial"/>
          <w:bCs/>
          <w:sz w:val="22"/>
          <w:szCs w:val="22"/>
        </w:rPr>
        <w:t>SQL es un lenguaje de programación usado por casi todas las bases de datos relacionales para consultar, manipular y definir datos, y para proporcionar control de acceso. SQL se desarrolló por primera vez en IBM en la década de 1970 con Oracle como uno de los principales contribuyentes, lo que llevó a la implementación del estándar ANSI de SQL. SQL ha generado muchas extensiones por parte de compañías como IBM, Oracle y Microsoft.</w:t>
      </w:r>
    </w:p>
    <w:p w14:paraId="150863A2" w14:textId="77777777" w:rsidR="000C7D89" w:rsidRDefault="000C7D89" w:rsidP="008A77A3">
      <w:pPr>
        <w:pStyle w:val="Textoindependiente"/>
        <w:spacing w:line="360" w:lineRule="auto"/>
        <w:rPr>
          <w:rFonts w:cs="Arial"/>
          <w:bCs/>
          <w:sz w:val="22"/>
          <w:szCs w:val="22"/>
        </w:rPr>
      </w:pPr>
    </w:p>
    <w:p w14:paraId="14473F04" w14:textId="77777777" w:rsidR="000C7D89" w:rsidRPr="000C7D89" w:rsidRDefault="000C7D89" w:rsidP="000C7D89">
      <w:pPr>
        <w:pStyle w:val="Textoindependiente"/>
        <w:spacing w:line="360" w:lineRule="auto"/>
        <w:rPr>
          <w:rFonts w:cs="Arial"/>
          <w:bCs/>
          <w:sz w:val="22"/>
          <w:szCs w:val="22"/>
        </w:rPr>
      </w:pPr>
      <w:r w:rsidRPr="000C7D89">
        <w:rPr>
          <w:rFonts w:cs="Arial"/>
          <w:bCs/>
          <w:sz w:val="22"/>
          <w:szCs w:val="22"/>
        </w:rPr>
        <w:t>Hay muchos tipos diferentes de bases de datos. La mejor base de datos para una organización específica depende de cómo la organización pretende utilizar los datos.</w:t>
      </w:r>
    </w:p>
    <w:p w14:paraId="0C493939" w14:textId="77777777" w:rsidR="000C7D89" w:rsidRPr="000C7D89" w:rsidRDefault="000C7D89" w:rsidP="000C7D89">
      <w:pPr>
        <w:pStyle w:val="Textoindependiente"/>
        <w:spacing w:line="360" w:lineRule="auto"/>
        <w:rPr>
          <w:rFonts w:cs="Arial"/>
          <w:bCs/>
          <w:sz w:val="22"/>
          <w:szCs w:val="22"/>
        </w:rPr>
      </w:pPr>
    </w:p>
    <w:p w14:paraId="7024FF18" w14:textId="77777777" w:rsidR="000C7D89" w:rsidRPr="000C7D89" w:rsidRDefault="000C7D89" w:rsidP="000C7D89">
      <w:pPr>
        <w:pStyle w:val="Textoindependiente"/>
        <w:spacing w:line="360" w:lineRule="auto"/>
        <w:rPr>
          <w:rFonts w:cs="Arial"/>
          <w:bCs/>
          <w:sz w:val="22"/>
          <w:szCs w:val="22"/>
        </w:rPr>
      </w:pPr>
      <w:r w:rsidRPr="000C7D89">
        <w:rPr>
          <w:rFonts w:cs="Arial"/>
          <w:b/>
          <w:sz w:val="22"/>
          <w:szCs w:val="22"/>
        </w:rPr>
        <w:t>Bases de datos relacionales</w:t>
      </w:r>
      <w:r w:rsidRPr="000C7D89">
        <w:rPr>
          <w:rFonts w:cs="Arial"/>
          <w:bCs/>
          <w:sz w:val="22"/>
          <w:szCs w:val="22"/>
        </w:rPr>
        <w:t>. Las bases de datos relacionales se popularizaron en los años ochenta. Los elementos de una base de datos relacional se organizan como un conjunto de tablas con columnas y filas. La tecnología de base de datos relacional proporciona la manera más eficiente y flexible de acceder a información estructurada.</w:t>
      </w:r>
    </w:p>
    <w:p w14:paraId="3199BA52" w14:textId="36C66DF5" w:rsidR="000C7D89" w:rsidRDefault="000C7D89" w:rsidP="000C7D89">
      <w:pPr>
        <w:pStyle w:val="Textoindependiente"/>
        <w:spacing w:line="360" w:lineRule="auto"/>
        <w:rPr>
          <w:rFonts w:cs="Arial"/>
          <w:bCs/>
          <w:sz w:val="22"/>
          <w:szCs w:val="22"/>
        </w:rPr>
      </w:pPr>
      <w:r w:rsidRPr="000C7D89">
        <w:rPr>
          <w:rFonts w:cs="Arial"/>
          <w:b/>
          <w:sz w:val="22"/>
          <w:szCs w:val="22"/>
        </w:rPr>
        <w:t>Bases de datos orientadas a objetos</w:t>
      </w:r>
      <w:r w:rsidRPr="000C7D89">
        <w:rPr>
          <w:rFonts w:cs="Arial"/>
          <w:bCs/>
          <w:sz w:val="22"/>
          <w:szCs w:val="22"/>
        </w:rPr>
        <w:t>. La información en una base de datos orientada a objetos se representa en forma de objetos, como en la programación orientada a objetos.</w:t>
      </w:r>
    </w:p>
    <w:p w14:paraId="75752711" w14:textId="7C87C71B" w:rsidR="008309A2" w:rsidRDefault="008309A2" w:rsidP="000C7D89">
      <w:pPr>
        <w:pStyle w:val="Textoindependiente"/>
        <w:spacing w:line="360" w:lineRule="auto"/>
        <w:rPr>
          <w:rFonts w:cs="Arial"/>
          <w:bCs/>
          <w:sz w:val="22"/>
          <w:szCs w:val="22"/>
        </w:rPr>
      </w:pPr>
    </w:p>
    <w:p w14:paraId="3AA4AB64" w14:textId="2281FC3B" w:rsidR="008309A2" w:rsidRPr="008309A2" w:rsidRDefault="008309A2" w:rsidP="008309A2">
      <w:pPr>
        <w:pStyle w:val="Textoindependiente"/>
        <w:spacing w:line="360" w:lineRule="auto"/>
        <w:rPr>
          <w:rFonts w:cs="Arial"/>
          <w:b/>
          <w:sz w:val="22"/>
          <w:szCs w:val="22"/>
        </w:rPr>
      </w:pPr>
      <w:r w:rsidRPr="008309A2">
        <w:rPr>
          <w:rFonts w:cs="Arial"/>
          <w:b/>
          <w:sz w:val="22"/>
          <w:szCs w:val="22"/>
        </w:rPr>
        <w:t xml:space="preserve">¿Qué son las bases de datos </w:t>
      </w:r>
      <w:r>
        <w:rPr>
          <w:rFonts w:cs="Arial"/>
          <w:b/>
          <w:sz w:val="22"/>
          <w:szCs w:val="22"/>
        </w:rPr>
        <w:t>orientadas a</w:t>
      </w:r>
      <w:r w:rsidRPr="008309A2">
        <w:rPr>
          <w:rFonts w:cs="Arial"/>
          <w:b/>
          <w:sz w:val="22"/>
          <w:szCs w:val="22"/>
        </w:rPr>
        <w:t xml:space="preserve"> objetos?</w:t>
      </w:r>
    </w:p>
    <w:p w14:paraId="0EB19197" w14:textId="47E7E18B" w:rsidR="008309A2" w:rsidRDefault="008309A2" w:rsidP="008309A2">
      <w:pPr>
        <w:pStyle w:val="Textoindependiente"/>
        <w:spacing w:line="360" w:lineRule="auto"/>
        <w:rPr>
          <w:rFonts w:cs="Arial"/>
          <w:bCs/>
          <w:sz w:val="22"/>
          <w:szCs w:val="22"/>
        </w:rPr>
      </w:pPr>
      <w:r w:rsidRPr="008309A2">
        <w:rPr>
          <w:rFonts w:cs="Arial"/>
          <w:bCs/>
          <w:sz w:val="22"/>
          <w:szCs w:val="22"/>
        </w:rPr>
        <w:t>El modelo de base de datos orientada a objetos agrupa la información en paquetes relacionados entre sí: los datos de cada registro se combinan en un solo objeto, con todos sus atributos. De esta manera, toda la información está disponible en el objeto, ya que sus datos quedan agrupados en lugar de distribuidos en diferentes tablas. En los objetos no solo pueden guardarse los atributos, sino también los métodos, lo que refleja la afinidad de estas bases de datos con los lenguajes de programación orientados a objetos: al igual que en estos, cada objeto presenta un conjunto de acciones que pueden llevarse a cabo.</w:t>
      </w:r>
    </w:p>
    <w:p w14:paraId="25C46BF0" w14:textId="77777777" w:rsidR="00F65D96" w:rsidRDefault="00F65D96" w:rsidP="008309A2">
      <w:pPr>
        <w:pStyle w:val="Textoindependiente"/>
        <w:spacing w:line="360" w:lineRule="auto"/>
        <w:rPr>
          <w:rFonts w:cs="Arial"/>
          <w:bCs/>
          <w:sz w:val="22"/>
          <w:szCs w:val="22"/>
        </w:rPr>
      </w:pPr>
    </w:p>
    <w:p w14:paraId="317DFB4B" w14:textId="77777777" w:rsidR="00F65D96" w:rsidRPr="00F65D96" w:rsidRDefault="00F65D96" w:rsidP="00F65D96">
      <w:pPr>
        <w:pStyle w:val="Textoindependiente"/>
        <w:spacing w:line="360" w:lineRule="auto"/>
        <w:rPr>
          <w:rFonts w:cs="Arial"/>
          <w:b/>
          <w:sz w:val="22"/>
          <w:szCs w:val="22"/>
        </w:rPr>
      </w:pPr>
      <w:r w:rsidRPr="00F65D96">
        <w:rPr>
          <w:rFonts w:cs="Arial"/>
          <w:b/>
          <w:sz w:val="22"/>
          <w:szCs w:val="22"/>
        </w:rPr>
        <w:t>Historia</w:t>
      </w:r>
    </w:p>
    <w:p w14:paraId="491E3022" w14:textId="77777777" w:rsidR="00F65D96" w:rsidRPr="00F65D96" w:rsidRDefault="00F65D96" w:rsidP="00F65D96">
      <w:pPr>
        <w:pStyle w:val="Textoindependiente"/>
        <w:spacing w:line="360" w:lineRule="auto"/>
        <w:rPr>
          <w:rFonts w:cs="Arial"/>
          <w:bCs/>
          <w:sz w:val="22"/>
          <w:szCs w:val="22"/>
        </w:rPr>
      </w:pPr>
      <w:r w:rsidRPr="00F65D96">
        <w:rPr>
          <w:rFonts w:cs="Arial"/>
          <w:bCs/>
          <w:sz w:val="22"/>
          <w:szCs w:val="22"/>
        </w:rPr>
        <w:t>Las bases de datos orientadas a objetos, fue un tema que se pensó, que revolucionaría la manera de hacer persistente la información en los sistemas software durante los años 90. En la actualidad es evidente que esto no fue así. Sin embargo, un resurgimiento de este concepto, gracias a las comunidades de software libre, y la identificación de aplicaciones idóneas para el mismo, motivan la revisión de las características de esta alternativa a las omnipresentes bases de datos relacionales. Las bases de datos orientadas a objetos se crearon para tratar de satisfacer las necesidades de estas nuevas aplicaciones.</w:t>
      </w:r>
    </w:p>
    <w:p w14:paraId="2629518F" w14:textId="77777777" w:rsidR="00F65D96" w:rsidRPr="00F65D96" w:rsidRDefault="00F65D96" w:rsidP="00F65D96">
      <w:pPr>
        <w:pStyle w:val="Textoindependiente"/>
        <w:spacing w:line="360" w:lineRule="auto"/>
        <w:rPr>
          <w:rFonts w:cs="Arial"/>
          <w:bCs/>
          <w:sz w:val="22"/>
          <w:szCs w:val="22"/>
        </w:rPr>
      </w:pPr>
    </w:p>
    <w:p w14:paraId="3288DA9E" w14:textId="6CF76700" w:rsidR="00F65D96" w:rsidRPr="000C7D89" w:rsidRDefault="00F65D96" w:rsidP="00F65D96">
      <w:pPr>
        <w:pStyle w:val="Textoindependiente"/>
        <w:spacing w:line="360" w:lineRule="auto"/>
        <w:rPr>
          <w:rFonts w:cs="Arial"/>
          <w:bCs/>
          <w:sz w:val="22"/>
          <w:szCs w:val="22"/>
        </w:rPr>
      </w:pPr>
      <w:r w:rsidRPr="00F65D96">
        <w:rPr>
          <w:rFonts w:cs="Arial"/>
          <w:bCs/>
          <w:sz w:val="22"/>
          <w:szCs w:val="22"/>
        </w:rPr>
        <w:t>La orientación a objetos ofrece flexibilidad para manejar algunos o de estos requisitos y no están limitadas por los tipos de datos y los lenguajes de consulta de los sistemas de bases de datos tradicionales. Una característica clave de las bases de datos orientadas a objetos es la potencia que proporcionan al diseñador al permitirle especificar tanto la estructura de objetos complejos, como las operaciones que se pueden aplicar sobre dichos objetos. Otro motivo para la creación de las bases de datos orientadas a objetos es el creciente uso de los lenguajes orientados a objetos para desarrollar aplicaciones.</w:t>
      </w:r>
    </w:p>
    <w:p w14:paraId="147348B3" w14:textId="7B6D92E0" w:rsidR="00391182" w:rsidRDefault="00391182" w:rsidP="00391182">
      <w:pPr>
        <w:pStyle w:val="Textoindependiente"/>
        <w:spacing w:line="360" w:lineRule="auto"/>
        <w:rPr>
          <w:rFonts w:cs="Arial"/>
          <w:b/>
          <w:sz w:val="22"/>
          <w:szCs w:val="22"/>
        </w:rPr>
      </w:pPr>
    </w:p>
    <w:p w14:paraId="35A8A086" w14:textId="212305FB" w:rsidR="00F65D96" w:rsidRDefault="00F65D96" w:rsidP="00391182">
      <w:pPr>
        <w:pStyle w:val="Textoindependiente"/>
        <w:spacing w:line="360" w:lineRule="auto"/>
        <w:rPr>
          <w:rFonts w:cs="Arial"/>
          <w:b/>
          <w:sz w:val="22"/>
          <w:szCs w:val="22"/>
        </w:rPr>
      </w:pPr>
    </w:p>
    <w:p w14:paraId="57A924BB" w14:textId="77777777" w:rsidR="00F65D96" w:rsidRDefault="00F65D96" w:rsidP="00391182">
      <w:pPr>
        <w:pStyle w:val="Textoindependiente"/>
        <w:spacing w:line="360" w:lineRule="auto"/>
        <w:rPr>
          <w:rFonts w:cs="Arial"/>
          <w:b/>
          <w:sz w:val="22"/>
          <w:szCs w:val="22"/>
        </w:rPr>
      </w:pPr>
    </w:p>
    <w:p w14:paraId="1A22227E" w14:textId="29C89BC9" w:rsidR="008309A2" w:rsidRPr="008309A2" w:rsidRDefault="008309A2" w:rsidP="008309A2">
      <w:pPr>
        <w:pStyle w:val="Textoindependiente"/>
        <w:spacing w:line="360" w:lineRule="auto"/>
        <w:rPr>
          <w:rFonts w:cs="Arial"/>
          <w:b/>
          <w:sz w:val="22"/>
          <w:szCs w:val="22"/>
        </w:rPr>
      </w:pPr>
      <w:r w:rsidRPr="008309A2">
        <w:rPr>
          <w:rFonts w:cs="Arial"/>
          <w:b/>
          <w:sz w:val="22"/>
          <w:szCs w:val="22"/>
        </w:rPr>
        <w:t>Características</w:t>
      </w:r>
    </w:p>
    <w:p w14:paraId="2A920E46" w14:textId="08A18130" w:rsidR="008309A2" w:rsidRPr="008309A2" w:rsidRDefault="008309A2" w:rsidP="008309A2">
      <w:pPr>
        <w:pStyle w:val="Textoindependiente"/>
        <w:spacing w:line="360" w:lineRule="auto"/>
        <w:rPr>
          <w:rFonts w:cs="Arial"/>
          <w:bCs/>
          <w:sz w:val="22"/>
          <w:szCs w:val="22"/>
        </w:rPr>
      </w:pPr>
      <w:r w:rsidRPr="008309A2">
        <w:rPr>
          <w:rFonts w:cs="Arial"/>
          <w:bCs/>
          <w:sz w:val="22"/>
          <w:szCs w:val="22"/>
        </w:rPr>
        <w:lastRenderedPageBreak/>
        <w:t>Una base de datos orientada a objetos es una base de datos que incorpora todos los conceptos importantes del paradigma de objetos:</w:t>
      </w:r>
    </w:p>
    <w:p w14:paraId="403A5D62" w14:textId="03C0FC53" w:rsidR="008309A2" w:rsidRPr="008309A2" w:rsidRDefault="008309A2" w:rsidP="008309A2">
      <w:pPr>
        <w:pStyle w:val="Textoindependiente"/>
        <w:spacing w:line="360" w:lineRule="auto"/>
        <w:rPr>
          <w:rFonts w:cs="Arial"/>
          <w:bCs/>
          <w:sz w:val="22"/>
          <w:szCs w:val="22"/>
        </w:rPr>
      </w:pPr>
    </w:p>
    <w:p w14:paraId="1A1D5D28" w14:textId="109BCE4B" w:rsidR="008309A2" w:rsidRPr="008309A2" w:rsidRDefault="008309A2" w:rsidP="008309A2">
      <w:pPr>
        <w:pStyle w:val="Textoindependiente"/>
        <w:spacing w:line="360" w:lineRule="auto"/>
        <w:rPr>
          <w:rFonts w:cs="Arial"/>
          <w:bCs/>
          <w:sz w:val="22"/>
          <w:szCs w:val="22"/>
        </w:rPr>
      </w:pPr>
      <w:r w:rsidRPr="008309A2">
        <w:rPr>
          <w:rFonts w:cs="Arial"/>
          <w:bCs/>
          <w:sz w:val="22"/>
          <w:szCs w:val="22"/>
        </w:rPr>
        <w:t xml:space="preserve">·  </w:t>
      </w:r>
      <w:r w:rsidRPr="008309A2">
        <w:rPr>
          <w:rFonts w:cs="Arial"/>
          <w:b/>
          <w:sz w:val="22"/>
          <w:szCs w:val="22"/>
        </w:rPr>
        <w:t xml:space="preserve">Encapsulación </w:t>
      </w:r>
      <w:r w:rsidRPr="008309A2">
        <w:rPr>
          <w:rFonts w:cs="Arial"/>
          <w:bCs/>
          <w:sz w:val="22"/>
          <w:szCs w:val="22"/>
        </w:rPr>
        <w:t>- Propiedad que permite ocultar la información al resto de los objetos, impidiendo así accesos incorrectos o conflictos.</w:t>
      </w:r>
    </w:p>
    <w:p w14:paraId="738B983A" w14:textId="341A6104" w:rsidR="008309A2" w:rsidRPr="008309A2" w:rsidRDefault="008309A2" w:rsidP="008309A2">
      <w:pPr>
        <w:pStyle w:val="Textoindependiente"/>
        <w:spacing w:line="360" w:lineRule="auto"/>
        <w:rPr>
          <w:rFonts w:cs="Arial"/>
          <w:bCs/>
          <w:sz w:val="22"/>
          <w:szCs w:val="22"/>
        </w:rPr>
      </w:pPr>
      <w:r w:rsidRPr="008309A2">
        <w:rPr>
          <w:rFonts w:cs="Arial"/>
          <w:bCs/>
          <w:sz w:val="22"/>
          <w:szCs w:val="22"/>
        </w:rPr>
        <w:t xml:space="preserve">·  </w:t>
      </w:r>
      <w:r w:rsidRPr="008309A2">
        <w:rPr>
          <w:rFonts w:cs="Arial"/>
          <w:b/>
          <w:sz w:val="22"/>
          <w:szCs w:val="22"/>
        </w:rPr>
        <w:t xml:space="preserve">Herencia </w:t>
      </w:r>
      <w:r w:rsidRPr="008309A2">
        <w:rPr>
          <w:rFonts w:cs="Arial"/>
          <w:bCs/>
          <w:sz w:val="22"/>
          <w:szCs w:val="22"/>
        </w:rPr>
        <w:t>- Propiedad a través de la cual los objetos heredan comportamiento dentro de una jerarquía de clases.</w:t>
      </w:r>
    </w:p>
    <w:p w14:paraId="4D5BDAF6" w14:textId="56563874" w:rsidR="008309A2" w:rsidRDefault="008309A2" w:rsidP="008309A2">
      <w:pPr>
        <w:pStyle w:val="Textoindependiente"/>
        <w:spacing w:line="360" w:lineRule="auto"/>
        <w:rPr>
          <w:rFonts w:cs="Arial"/>
          <w:bCs/>
          <w:sz w:val="22"/>
          <w:szCs w:val="22"/>
        </w:rPr>
      </w:pPr>
      <w:r w:rsidRPr="008309A2">
        <w:rPr>
          <w:rFonts w:cs="Arial"/>
          <w:bCs/>
          <w:sz w:val="22"/>
          <w:szCs w:val="22"/>
        </w:rPr>
        <w:t xml:space="preserve">·  </w:t>
      </w:r>
      <w:r w:rsidRPr="008309A2">
        <w:rPr>
          <w:rFonts w:cs="Arial"/>
          <w:b/>
          <w:sz w:val="22"/>
          <w:szCs w:val="22"/>
        </w:rPr>
        <w:t>Polimorfismo</w:t>
      </w:r>
      <w:r w:rsidRPr="008309A2">
        <w:rPr>
          <w:rFonts w:cs="Arial"/>
          <w:bCs/>
          <w:sz w:val="22"/>
          <w:szCs w:val="22"/>
        </w:rPr>
        <w:t xml:space="preserve"> - Propiedad de una operación mediante la cual puede ser aplicada a distintos tipos de objetos.</w:t>
      </w:r>
    </w:p>
    <w:p w14:paraId="3C0C071B" w14:textId="3CA84CE1" w:rsidR="008309A2" w:rsidRPr="008309A2" w:rsidRDefault="008309A2" w:rsidP="008309A2">
      <w:pPr>
        <w:pStyle w:val="Textoindependiente"/>
        <w:spacing w:line="360" w:lineRule="auto"/>
        <w:rPr>
          <w:rFonts w:cs="Arial"/>
          <w:bCs/>
          <w:sz w:val="22"/>
          <w:szCs w:val="22"/>
        </w:rPr>
      </w:pPr>
    </w:p>
    <w:p w14:paraId="57EBECCD" w14:textId="1C968022" w:rsidR="008309A2" w:rsidRPr="008309A2" w:rsidRDefault="008309A2" w:rsidP="008309A2">
      <w:pPr>
        <w:pStyle w:val="Textoindependiente"/>
        <w:spacing w:line="360" w:lineRule="auto"/>
        <w:rPr>
          <w:rFonts w:cs="Arial"/>
          <w:bCs/>
          <w:sz w:val="22"/>
          <w:szCs w:val="22"/>
        </w:rPr>
      </w:pPr>
      <w:r w:rsidRPr="008309A2">
        <w:rPr>
          <w:rFonts w:cs="Arial"/>
          <w:bCs/>
          <w:sz w:val="22"/>
          <w:szCs w:val="22"/>
        </w:rPr>
        <w:t xml:space="preserve">En una base de datos objeto relacional los dominios de dicha base de datos ya no son sólo atómicos por esta  razón no cumplen la 1FN debido a que las tuplas también pueden ser una relación, que llevará a la creación de una relación de relaciones es </w:t>
      </w:r>
      <w:r w:rsidRPr="008309A2">
        <w:rPr>
          <w:rFonts w:cs="Arial"/>
          <w:bCs/>
          <w:sz w:val="22"/>
          <w:szCs w:val="22"/>
        </w:rPr>
        <w:t>así</w:t>
      </w:r>
      <w:r w:rsidRPr="008309A2">
        <w:rPr>
          <w:rFonts w:cs="Arial"/>
          <w:bCs/>
          <w:sz w:val="22"/>
          <w:szCs w:val="22"/>
        </w:rPr>
        <w:t xml:space="preserve"> </w:t>
      </w:r>
      <w:proofErr w:type="gramStart"/>
      <w:r w:rsidRPr="008309A2">
        <w:rPr>
          <w:rFonts w:cs="Arial"/>
          <w:bCs/>
          <w:sz w:val="22"/>
          <w:szCs w:val="22"/>
        </w:rPr>
        <w:t>que</w:t>
      </w:r>
      <w:proofErr w:type="gramEnd"/>
      <w:r w:rsidRPr="008309A2">
        <w:rPr>
          <w:rFonts w:cs="Arial"/>
          <w:bCs/>
          <w:sz w:val="22"/>
          <w:szCs w:val="22"/>
        </w:rPr>
        <w:t xml:space="preserve"> no se puede aplicar el concepto de normalización. Esto porque ni siquiera se puede aplicar la primera forma normal y como consecuencia ni la segunda, ni tercera etc.</w:t>
      </w:r>
    </w:p>
    <w:p w14:paraId="182AACE3" w14:textId="4D9AAFDA" w:rsidR="00A57AB0" w:rsidRDefault="008309A2" w:rsidP="008309A2">
      <w:pPr>
        <w:pStyle w:val="Textoindependiente"/>
        <w:spacing w:line="360" w:lineRule="auto"/>
        <w:rPr>
          <w:rFonts w:cs="Arial"/>
          <w:bCs/>
          <w:sz w:val="22"/>
          <w:szCs w:val="22"/>
        </w:rPr>
      </w:pPr>
      <w:r w:rsidRPr="008309A2">
        <w:rPr>
          <w:rFonts w:cs="Arial"/>
          <w:bCs/>
          <w:sz w:val="22"/>
          <w:szCs w:val="22"/>
        </w:rPr>
        <w:t>De este modo, se genera la posibilidad de guardar objetos más complejos en una sola tabla con referencias a otras relaciones, con lo que se acerca más al paradigma de programación orientada a objetos.</w:t>
      </w:r>
    </w:p>
    <w:p w14:paraId="4259126A" w14:textId="6E244CA3" w:rsidR="00F65D96" w:rsidRDefault="00F65D96" w:rsidP="008309A2">
      <w:pPr>
        <w:pStyle w:val="Textoindependiente"/>
        <w:spacing w:line="360" w:lineRule="auto"/>
        <w:rPr>
          <w:rFonts w:cs="Arial"/>
          <w:bCs/>
          <w:sz w:val="22"/>
          <w:szCs w:val="22"/>
        </w:rPr>
      </w:pPr>
    </w:p>
    <w:p w14:paraId="019D0B25" w14:textId="00C13CB9" w:rsidR="00F65D96" w:rsidRDefault="00F65D96" w:rsidP="008309A2">
      <w:pPr>
        <w:pStyle w:val="Textoindependiente"/>
        <w:spacing w:line="360" w:lineRule="auto"/>
        <w:rPr>
          <w:rFonts w:cs="Arial"/>
          <w:bCs/>
          <w:sz w:val="22"/>
          <w:szCs w:val="22"/>
        </w:rPr>
      </w:pPr>
    </w:p>
    <w:p w14:paraId="1043341E" w14:textId="7D3316A1" w:rsidR="00F65D96" w:rsidRDefault="00F65D96" w:rsidP="008309A2">
      <w:pPr>
        <w:pStyle w:val="Textoindependiente"/>
        <w:spacing w:line="360" w:lineRule="auto"/>
        <w:rPr>
          <w:rFonts w:cs="Arial"/>
          <w:bCs/>
          <w:sz w:val="22"/>
          <w:szCs w:val="22"/>
        </w:rPr>
      </w:pPr>
    </w:p>
    <w:p w14:paraId="2BF82B18" w14:textId="6A99F8AE" w:rsidR="00F65D96" w:rsidRDefault="00F65D96" w:rsidP="008309A2">
      <w:pPr>
        <w:pStyle w:val="Textoindependiente"/>
        <w:spacing w:line="360" w:lineRule="auto"/>
        <w:rPr>
          <w:rFonts w:cs="Arial"/>
          <w:bCs/>
          <w:sz w:val="22"/>
          <w:szCs w:val="22"/>
        </w:rPr>
      </w:pPr>
    </w:p>
    <w:p w14:paraId="2FE6178F" w14:textId="29229574" w:rsidR="00F65D96" w:rsidRDefault="00F65D96" w:rsidP="008309A2">
      <w:pPr>
        <w:pStyle w:val="Textoindependiente"/>
        <w:spacing w:line="360" w:lineRule="auto"/>
        <w:rPr>
          <w:rFonts w:cs="Arial"/>
          <w:bCs/>
          <w:sz w:val="22"/>
          <w:szCs w:val="22"/>
        </w:rPr>
      </w:pPr>
    </w:p>
    <w:p w14:paraId="2ECC4813" w14:textId="6DF5DEEF" w:rsidR="00F65D96" w:rsidRDefault="00F65D96" w:rsidP="008309A2">
      <w:pPr>
        <w:pStyle w:val="Textoindependiente"/>
        <w:spacing w:line="360" w:lineRule="auto"/>
        <w:rPr>
          <w:rFonts w:cs="Arial"/>
          <w:bCs/>
          <w:sz w:val="22"/>
          <w:szCs w:val="22"/>
        </w:rPr>
      </w:pPr>
    </w:p>
    <w:p w14:paraId="0C767575" w14:textId="3784BC15" w:rsidR="00F65D96" w:rsidRDefault="00F65D96" w:rsidP="008309A2">
      <w:pPr>
        <w:pStyle w:val="Textoindependiente"/>
        <w:spacing w:line="360" w:lineRule="auto"/>
        <w:rPr>
          <w:rFonts w:cs="Arial"/>
          <w:bCs/>
          <w:sz w:val="22"/>
          <w:szCs w:val="22"/>
        </w:rPr>
      </w:pPr>
    </w:p>
    <w:p w14:paraId="7A303C67" w14:textId="278A4643" w:rsidR="00F65D96" w:rsidRDefault="00F65D96" w:rsidP="008309A2">
      <w:pPr>
        <w:pStyle w:val="Textoindependiente"/>
        <w:spacing w:line="360" w:lineRule="auto"/>
        <w:rPr>
          <w:rFonts w:cs="Arial"/>
          <w:bCs/>
          <w:sz w:val="22"/>
          <w:szCs w:val="22"/>
        </w:rPr>
      </w:pPr>
    </w:p>
    <w:p w14:paraId="7EB64224" w14:textId="77777777" w:rsidR="00F65D96" w:rsidRDefault="00F65D96" w:rsidP="008309A2">
      <w:pPr>
        <w:pStyle w:val="Textoindependiente"/>
        <w:spacing w:line="360" w:lineRule="auto"/>
        <w:rPr>
          <w:rFonts w:cs="Arial"/>
          <w:bCs/>
          <w:sz w:val="22"/>
          <w:szCs w:val="22"/>
        </w:rPr>
      </w:pPr>
    </w:p>
    <w:p w14:paraId="323A37C7" w14:textId="63F76B3C" w:rsidR="00995029" w:rsidRDefault="00995029" w:rsidP="008309A2">
      <w:pPr>
        <w:pStyle w:val="Textoindependiente"/>
        <w:spacing w:line="360" w:lineRule="auto"/>
        <w:rPr>
          <w:rFonts w:cs="Arial"/>
          <w:bCs/>
          <w:sz w:val="22"/>
          <w:szCs w:val="22"/>
        </w:rPr>
      </w:pPr>
    </w:p>
    <w:p w14:paraId="0877BC38" w14:textId="0DCB9CEB" w:rsidR="00A57AB0" w:rsidRPr="008309A2" w:rsidRDefault="00A57AB0" w:rsidP="008309A2">
      <w:pPr>
        <w:pStyle w:val="Textoindependiente"/>
        <w:spacing w:line="360" w:lineRule="auto"/>
        <w:rPr>
          <w:rFonts w:cs="Arial"/>
          <w:bCs/>
          <w:sz w:val="22"/>
          <w:szCs w:val="22"/>
        </w:rPr>
      </w:pPr>
    </w:p>
    <w:p w14:paraId="29DDC0F2" w14:textId="77777777" w:rsidR="00F65D96" w:rsidRDefault="00F65D96" w:rsidP="00260701">
      <w:pPr>
        <w:jc w:val="both"/>
        <w:rPr>
          <w:rFonts w:ascii="Arial" w:eastAsia="Times New Roman" w:hAnsi="Arial" w:cs="Arial"/>
          <w:bCs/>
          <w:lang w:val="es-ES"/>
        </w:rPr>
      </w:pPr>
    </w:p>
    <w:p w14:paraId="1A1FDE53" w14:textId="77777777" w:rsidR="00F65D96" w:rsidRDefault="00F65D96" w:rsidP="00260701">
      <w:pPr>
        <w:jc w:val="both"/>
        <w:rPr>
          <w:rFonts w:ascii="Arial" w:eastAsia="Times New Roman" w:hAnsi="Arial" w:cs="Arial"/>
          <w:bCs/>
          <w:lang w:val="es-ES"/>
        </w:rPr>
      </w:pPr>
    </w:p>
    <w:p w14:paraId="42259821" w14:textId="7023D292" w:rsidR="00995029" w:rsidRDefault="00F65D96" w:rsidP="00260701">
      <w:pPr>
        <w:jc w:val="both"/>
        <w:rPr>
          <w:rFonts w:ascii="Arial" w:eastAsia="Times New Roman" w:hAnsi="Arial" w:cs="Arial"/>
          <w:bCs/>
          <w:lang w:val="es-ES"/>
        </w:rPr>
      </w:pPr>
      <w:bookmarkStart w:id="3" w:name="_Hlk53083617"/>
      <w:r>
        <w:rPr>
          <w:rFonts w:cs="Arial"/>
          <w:bCs/>
          <w:noProof/>
        </w:rPr>
        <w:lastRenderedPageBreak/>
        <w:drawing>
          <wp:anchor distT="0" distB="0" distL="114300" distR="114300" simplePos="0" relativeHeight="251599872" behindDoc="0" locked="0" layoutInCell="1" allowOverlap="1" wp14:anchorId="4052831C" wp14:editId="2C0DE934">
            <wp:simplePos x="0" y="0"/>
            <wp:positionH relativeFrom="margin">
              <wp:posOffset>-313509</wp:posOffset>
            </wp:positionH>
            <wp:positionV relativeFrom="margin">
              <wp:posOffset>-437062</wp:posOffset>
            </wp:positionV>
            <wp:extent cx="6618354" cy="2752725"/>
            <wp:effectExtent l="38100" t="38100" r="87630" b="85725"/>
            <wp:wrapSquare wrapText="bothSides"/>
            <wp:docPr id="2"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949670.tmp"/>
                    <pic:cNvPicPr/>
                  </pic:nvPicPr>
                  <pic:blipFill rotWithShape="1">
                    <a:blip r:embed="rId15">
                      <a:extLst>
                        <a:ext uri="{BEBA8EAE-BF5A-486C-A8C5-ECC9F3942E4B}">
                          <a14:imgProps xmlns:a14="http://schemas.microsoft.com/office/drawing/2010/main">
                            <a14:imgLayer r:embed="rId16">
                              <a14:imgEffect>
                                <a14:sharpenSoften amount="25000"/>
                              </a14:imgEffect>
                              <a14:imgEffect>
                                <a14:saturation sat="0"/>
                              </a14:imgEffect>
                              <a14:imgEffect>
                                <a14:brightnessContrast contrast="40000"/>
                              </a14:imgEffect>
                            </a14:imgLayer>
                          </a14:imgProps>
                        </a:ext>
                        <a:ext uri="{28A0092B-C50C-407E-A947-70E740481C1C}">
                          <a14:useLocalDpi xmlns:a14="http://schemas.microsoft.com/office/drawing/2010/main" val="0"/>
                        </a:ext>
                      </a:extLst>
                    </a:blip>
                    <a:srcRect l="4922" t="4716" r="-1" b="3720"/>
                    <a:stretch/>
                  </pic:blipFill>
                  <pic:spPr bwMode="auto">
                    <a:xfrm>
                      <a:off x="0" y="0"/>
                      <a:ext cx="6618354" cy="27527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260701" w:rsidRPr="00260701">
        <w:rPr>
          <w:rFonts w:ascii="Arial" w:eastAsia="Times New Roman" w:hAnsi="Arial" w:cs="Arial"/>
          <w:bCs/>
          <w:lang w:val="es-ES"/>
        </w:rPr>
        <w:t>La orientación a objetos representa el mundo real y resuelve problemas a través de objetos, ya sean tangibles o digitales. Este paradigma tecnológico considera un sistema como una entidad dinámica formada de componentes. Un sistema sólo se define por sus componentes y la manera en que éstos interactúan.</w:t>
      </w:r>
    </w:p>
    <w:p w14:paraId="6418D26B" w14:textId="594967E6" w:rsidR="00A01952" w:rsidRDefault="00260701" w:rsidP="00260701">
      <w:pPr>
        <w:jc w:val="both"/>
        <w:rPr>
          <w:rFonts w:ascii="Arial" w:eastAsia="Times New Roman" w:hAnsi="Arial" w:cs="Arial"/>
          <w:bCs/>
          <w:lang w:val="es-ES"/>
        </w:rPr>
      </w:pPr>
      <w:r w:rsidRPr="00260701">
        <w:rPr>
          <w:rFonts w:ascii="Arial" w:eastAsia="Times New Roman" w:hAnsi="Arial" w:cs="Arial"/>
          <w:bCs/>
          <w:lang w:val="es-ES"/>
        </w:rPr>
        <w:t xml:space="preserve">Esto </w:t>
      </w:r>
      <w:r w:rsidRPr="00260701">
        <w:rPr>
          <w:rFonts w:ascii="Arial" w:eastAsia="Times New Roman" w:hAnsi="Arial" w:cs="Arial"/>
          <w:bCs/>
          <w:lang w:val="es-ES"/>
        </w:rPr>
        <w:t>implica almacenar los valores de atributos de un objeto con la transparencia necesaria para que el desarrollador de aplicaciones no tenga que implementar ningún mecanismo distinto al mismo lenguaje de programación orientado a objetos.</w:t>
      </w:r>
    </w:p>
    <w:p w14:paraId="2B02BCB4" w14:textId="76FC6EC6" w:rsidR="00765772" w:rsidRDefault="00765772" w:rsidP="00260701">
      <w:pPr>
        <w:jc w:val="both"/>
        <w:rPr>
          <w:rFonts w:ascii="Arial" w:eastAsia="Times New Roman" w:hAnsi="Arial" w:cs="Arial"/>
          <w:bCs/>
          <w:lang w:val="es-ES"/>
        </w:rPr>
      </w:pPr>
      <w:r w:rsidRPr="00765772">
        <w:rPr>
          <w:rFonts w:ascii="Arial" w:eastAsia="Times New Roman" w:hAnsi="Arial" w:cs="Arial"/>
          <w:bCs/>
          <w:lang w:val="es-ES"/>
        </w:rPr>
        <w:t>Estas bases de datos mezclan las potencialidades de una base de datos de programación orientada a objetos con diferentes lenguajes de programación. Estas se coordinan muy bien con Delphi, Phyton, Ruby, JavaScript, Java, Visual BASIC, NET, C++,  entre otros.</w:t>
      </w:r>
    </w:p>
    <w:p w14:paraId="2B0F9DB0" w14:textId="3020116E" w:rsidR="00F65D96" w:rsidRPr="00D91FC1" w:rsidRDefault="00F65D96" w:rsidP="00F65D96">
      <w:pPr>
        <w:spacing w:line="240" w:lineRule="auto"/>
        <w:jc w:val="both"/>
        <w:rPr>
          <w:rFonts w:ascii="Arial" w:eastAsia="Times New Roman" w:hAnsi="Arial" w:cs="Arial"/>
          <w:b/>
          <w:lang w:val="es-ES"/>
        </w:rPr>
      </w:pPr>
      <w:r w:rsidRPr="00D91FC1">
        <w:rPr>
          <w:rFonts w:ascii="Arial" w:eastAsia="Times New Roman" w:hAnsi="Arial" w:cs="Arial"/>
          <w:b/>
          <w:lang w:val="es-ES"/>
        </w:rPr>
        <w:t>U</w:t>
      </w:r>
      <w:r w:rsidRPr="00D91FC1">
        <w:rPr>
          <w:rFonts w:ascii="Arial" w:eastAsia="Times New Roman" w:hAnsi="Arial" w:cs="Arial"/>
          <w:b/>
          <w:lang w:val="es-ES"/>
        </w:rPr>
        <w:t>n tipo de objetos representa a una entidad del mundo real. Un tipo de objetos se compone de los siguientes elementos:</w:t>
      </w:r>
    </w:p>
    <w:p w14:paraId="11213837" w14:textId="77777777" w:rsidR="00F65D96" w:rsidRPr="00D91FC1" w:rsidRDefault="00F65D96" w:rsidP="00F65D96">
      <w:pPr>
        <w:pStyle w:val="Prrafodelista"/>
        <w:numPr>
          <w:ilvl w:val="0"/>
          <w:numId w:val="16"/>
        </w:numPr>
        <w:spacing w:after="0" w:line="240" w:lineRule="auto"/>
        <w:jc w:val="both"/>
        <w:rPr>
          <w:rFonts w:ascii="Arial" w:eastAsia="Times New Roman" w:hAnsi="Arial" w:cs="Arial"/>
          <w:bCs/>
          <w:lang w:val="es-ES" w:eastAsia="es-MX"/>
        </w:rPr>
      </w:pPr>
      <w:r w:rsidRPr="00D91FC1">
        <w:rPr>
          <w:rFonts w:ascii="Arial" w:eastAsia="Times New Roman" w:hAnsi="Arial" w:cs="Arial"/>
          <w:bCs/>
          <w:lang w:val="es-ES" w:eastAsia="es-MX"/>
        </w:rPr>
        <w:t xml:space="preserve">Un </w:t>
      </w:r>
      <w:r w:rsidRPr="00705B7D">
        <w:rPr>
          <w:rFonts w:ascii="Arial" w:eastAsia="Times New Roman" w:hAnsi="Arial" w:cs="Arial"/>
          <w:b/>
          <w:lang w:val="es-ES" w:eastAsia="es-MX"/>
        </w:rPr>
        <w:t xml:space="preserve">nombre </w:t>
      </w:r>
      <w:r w:rsidRPr="00D91FC1">
        <w:rPr>
          <w:rFonts w:ascii="Arial" w:eastAsia="Times New Roman" w:hAnsi="Arial" w:cs="Arial"/>
          <w:bCs/>
          <w:lang w:val="es-ES" w:eastAsia="es-MX"/>
        </w:rPr>
        <w:t>que sirve para identificar el tipo de los objetos.</w:t>
      </w:r>
    </w:p>
    <w:p w14:paraId="42765033" w14:textId="77777777" w:rsidR="00F65D96" w:rsidRPr="00D91FC1" w:rsidRDefault="00F65D96" w:rsidP="00F65D96">
      <w:pPr>
        <w:pStyle w:val="Prrafodelista"/>
        <w:numPr>
          <w:ilvl w:val="0"/>
          <w:numId w:val="16"/>
        </w:numPr>
        <w:spacing w:after="0" w:line="240" w:lineRule="auto"/>
        <w:jc w:val="both"/>
        <w:rPr>
          <w:rFonts w:ascii="Arial" w:eastAsia="Times New Roman" w:hAnsi="Arial" w:cs="Arial"/>
          <w:bCs/>
          <w:lang w:val="es-ES" w:eastAsia="es-MX"/>
        </w:rPr>
      </w:pPr>
      <w:r w:rsidRPr="00D91FC1">
        <w:rPr>
          <w:rFonts w:ascii="Arial" w:eastAsia="Times New Roman" w:hAnsi="Arial" w:cs="Arial"/>
          <w:bCs/>
          <w:lang w:val="es-ES" w:eastAsia="es-MX"/>
        </w:rPr>
        <w:t xml:space="preserve">Unos </w:t>
      </w:r>
      <w:r w:rsidRPr="00705B7D">
        <w:rPr>
          <w:rFonts w:ascii="Arial" w:eastAsia="Times New Roman" w:hAnsi="Arial" w:cs="Arial"/>
          <w:b/>
          <w:lang w:val="es-ES" w:eastAsia="es-MX"/>
        </w:rPr>
        <w:t>atributos</w:t>
      </w:r>
      <w:r w:rsidRPr="00D91FC1">
        <w:rPr>
          <w:rFonts w:ascii="Arial" w:eastAsia="Times New Roman" w:hAnsi="Arial" w:cs="Arial"/>
          <w:bCs/>
          <w:lang w:val="es-ES" w:eastAsia="es-MX"/>
        </w:rPr>
        <w:t xml:space="preserve"> que modelan la estructura y los valores de los datos de ese tipo. Cada atributo puede ser de un tipo de datos básico o de un tipo de usuario.</w:t>
      </w:r>
    </w:p>
    <w:p w14:paraId="4D32A5CE" w14:textId="4FEF9389" w:rsidR="00F65D96" w:rsidRPr="00F65D96" w:rsidRDefault="00F65D96" w:rsidP="00F65D96">
      <w:pPr>
        <w:pStyle w:val="Prrafodelista"/>
        <w:numPr>
          <w:ilvl w:val="0"/>
          <w:numId w:val="16"/>
        </w:numPr>
        <w:jc w:val="both"/>
        <w:rPr>
          <w:rFonts w:ascii="Arial" w:eastAsia="Times New Roman" w:hAnsi="Arial" w:cs="Arial"/>
          <w:bCs/>
          <w:lang w:val="es-ES" w:eastAsia="es-MX"/>
        </w:rPr>
      </w:pPr>
      <w:r w:rsidRPr="00D91FC1">
        <w:rPr>
          <w:rFonts w:ascii="Arial" w:eastAsia="Times New Roman" w:hAnsi="Arial" w:cs="Arial"/>
          <w:bCs/>
          <w:lang w:val="es-ES" w:eastAsia="es-MX"/>
        </w:rPr>
        <w:t xml:space="preserve">Unos </w:t>
      </w:r>
      <w:r w:rsidRPr="00705B7D">
        <w:rPr>
          <w:rFonts w:ascii="Arial" w:eastAsia="Times New Roman" w:hAnsi="Arial" w:cs="Arial"/>
          <w:b/>
          <w:lang w:val="es-ES" w:eastAsia="es-MX"/>
        </w:rPr>
        <w:t>métodos</w:t>
      </w:r>
      <w:r w:rsidRPr="00D91FC1">
        <w:rPr>
          <w:rFonts w:ascii="Arial" w:eastAsia="Times New Roman" w:hAnsi="Arial" w:cs="Arial"/>
          <w:bCs/>
          <w:lang w:val="es-ES" w:eastAsia="es-MX"/>
        </w:rPr>
        <w:t xml:space="preserve"> que son procedimientos o funciones escritos en el lenguaje PL/SQL (almacenados en la base de datos).</w:t>
      </w:r>
    </w:p>
    <w:bookmarkEnd w:id="3"/>
    <w:p w14:paraId="6950589B" w14:textId="77777777" w:rsidR="006611B9" w:rsidRDefault="006611B9" w:rsidP="00260701">
      <w:pPr>
        <w:jc w:val="both"/>
        <w:rPr>
          <w:rFonts w:ascii="Arial" w:eastAsia="Times New Roman" w:hAnsi="Arial" w:cs="Arial"/>
          <w:bCs/>
          <w:lang w:val="es-ES"/>
        </w:rPr>
      </w:pPr>
    </w:p>
    <w:p w14:paraId="7F1B3278" w14:textId="3347A0C0" w:rsidR="006611B9" w:rsidRDefault="006611B9" w:rsidP="00260701">
      <w:pPr>
        <w:jc w:val="both"/>
        <w:rPr>
          <w:rFonts w:ascii="Arial" w:eastAsia="Times New Roman" w:hAnsi="Arial" w:cs="Arial"/>
          <w:bCs/>
          <w:lang w:val="es-ES"/>
        </w:rPr>
      </w:pPr>
    </w:p>
    <w:p w14:paraId="5DEEB28D" w14:textId="2944AC08" w:rsidR="00F8600F" w:rsidRDefault="00F8600F" w:rsidP="00260701">
      <w:pPr>
        <w:jc w:val="both"/>
        <w:rPr>
          <w:rFonts w:ascii="Arial" w:eastAsia="Times New Roman" w:hAnsi="Arial" w:cs="Arial"/>
          <w:bCs/>
          <w:lang w:val="es-ES"/>
        </w:rPr>
      </w:pPr>
    </w:p>
    <w:p w14:paraId="4A887C75" w14:textId="711B6E44" w:rsidR="00F8600F" w:rsidRDefault="00F8600F" w:rsidP="00260701">
      <w:pPr>
        <w:jc w:val="both"/>
        <w:rPr>
          <w:rFonts w:ascii="Arial" w:eastAsia="Times New Roman" w:hAnsi="Arial" w:cs="Arial"/>
          <w:bCs/>
          <w:lang w:val="es-ES"/>
        </w:rPr>
      </w:pPr>
    </w:p>
    <w:p w14:paraId="446217C5" w14:textId="60391E4A" w:rsidR="00F8600F" w:rsidRDefault="00F8600F" w:rsidP="00260701">
      <w:pPr>
        <w:jc w:val="both"/>
        <w:rPr>
          <w:rFonts w:ascii="Arial" w:eastAsia="Times New Roman" w:hAnsi="Arial" w:cs="Arial"/>
          <w:bCs/>
          <w:lang w:val="es-ES"/>
        </w:rPr>
      </w:pPr>
      <w:r>
        <w:rPr>
          <w:rFonts w:cs="Arial"/>
          <w:b/>
          <w:noProof/>
          <w:sz w:val="28"/>
        </w:rPr>
        <w:lastRenderedPageBreak/>
        <w:drawing>
          <wp:anchor distT="0" distB="0" distL="114300" distR="114300" simplePos="0" relativeHeight="251608064" behindDoc="0" locked="0" layoutInCell="1" allowOverlap="1" wp14:anchorId="4447B079" wp14:editId="76D5FC58">
            <wp:simplePos x="0" y="0"/>
            <wp:positionH relativeFrom="margin">
              <wp:posOffset>-394335</wp:posOffset>
            </wp:positionH>
            <wp:positionV relativeFrom="margin">
              <wp:posOffset>-515620</wp:posOffset>
            </wp:positionV>
            <wp:extent cx="6496685" cy="5943600"/>
            <wp:effectExtent l="0" t="0" r="0" b="0"/>
            <wp:wrapSquare wrapText="bothSides"/>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945C01.tmp"/>
                    <pic:cNvPicPr/>
                  </pic:nvPicPr>
                  <pic:blipFill rotWithShape="1">
                    <a:blip r:embed="rId17">
                      <a:duotone>
                        <a:schemeClr val="accent5">
                          <a:shade val="45000"/>
                          <a:satMod val="135000"/>
                        </a:schemeClr>
                        <a:prstClr val="white"/>
                      </a:duotone>
                      <a:extLst>
                        <a:ext uri="{BEBA8EAE-BF5A-486C-A8C5-ECC9F3942E4B}">
                          <a14:imgProps xmlns:a14="http://schemas.microsoft.com/office/drawing/2010/main">
                            <a14:imgLayer r:embed="rId18">
                              <a14:imgEffect>
                                <a14:sharpenSoften amount="25000"/>
                              </a14:imgEffect>
                              <a14:imgEffect>
                                <a14:colorTemperature colorTemp="11200"/>
                              </a14:imgEffect>
                              <a14:imgEffect>
                                <a14:saturation sat="300000"/>
                              </a14:imgEffect>
                            </a14:imgLayer>
                          </a14:imgProps>
                        </a:ext>
                        <a:ext uri="{28A0092B-C50C-407E-A947-70E740481C1C}">
                          <a14:useLocalDpi xmlns:a14="http://schemas.microsoft.com/office/drawing/2010/main" val="0"/>
                        </a:ext>
                      </a:extLst>
                    </a:blip>
                    <a:srcRect l="10086" t="1174"/>
                    <a:stretch/>
                  </pic:blipFill>
                  <pic:spPr bwMode="auto">
                    <a:xfrm>
                      <a:off x="0" y="0"/>
                      <a:ext cx="6496685" cy="594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6D3273" w14:textId="77777777" w:rsidR="00F8600F" w:rsidRPr="00F8600F" w:rsidRDefault="00F8600F" w:rsidP="00F8600F">
      <w:pPr>
        <w:jc w:val="both"/>
        <w:rPr>
          <w:rFonts w:ascii="Arial" w:eastAsia="Times New Roman" w:hAnsi="Arial" w:cs="Arial"/>
          <w:b/>
          <w:lang w:val="es-ES"/>
        </w:rPr>
      </w:pPr>
      <w:r w:rsidRPr="00F8600F">
        <w:rPr>
          <w:rFonts w:ascii="Arial" w:eastAsia="Times New Roman" w:hAnsi="Arial" w:cs="Arial"/>
          <w:b/>
          <w:lang w:val="es-ES"/>
        </w:rPr>
        <w:t>Uso actual de la base de datos orientada a objetos</w:t>
      </w:r>
    </w:p>
    <w:p w14:paraId="7D3FE3CF" w14:textId="5E1A554F" w:rsidR="00F8600F" w:rsidRPr="00F8600F" w:rsidRDefault="00F8600F" w:rsidP="00F8600F">
      <w:pPr>
        <w:jc w:val="both"/>
        <w:rPr>
          <w:rFonts w:ascii="Arial" w:eastAsia="Times New Roman" w:hAnsi="Arial" w:cs="Arial"/>
          <w:bCs/>
          <w:lang w:val="es-ES"/>
        </w:rPr>
      </w:pPr>
      <w:r w:rsidRPr="00F8600F">
        <w:rPr>
          <w:rFonts w:ascii="Arial" w:eastAsia="Times New Roman" w:hAnsi="Arial" w:cs="Arial"/>
          <w:bCs/>
          <w:lang w:val="es-ES"/>
        </w:rPr>
        <w:t>La base de datos orientada a objetos ha encontrado su nicho de aplicación en áreas tales como la ingeniería, las bases de datos espaciales, las telecomunicaciones y en áreas científicas como la física de alta energía y la biología molecular.</w:t>
      </w:r>
    </w:p>
    <w:p w14:paraId="39FCC079" w14:textId="48D2F621" w:rsidR="00681371" w:rsidRPr="00F8600F" w:rsidRDefault="00F8600F" w:rsidP="00F8600F">
      <w:pPr>
        <w:jc w:val="both"/>
        <w:rPr>
          <w:rFonts w:ascii="Arial" w:eastAsia="Times New Roman" w:hAnsi="Arial" w:cs="Arial"/>
          <w:bCs/>
          <w:lang w:val="es-ES"/>
        </w:rPr>
      </w:pPr>
      <w:r w:rsidRPr="00F8600F">
        <w:rPr>
          <w:rFonts w:ascii="Arial" w:eastAsia="Times New Roman" w:hAnsi="Arial" w:cs="Arial"/>
          <w:bCs/>
          <w:lang w:val="es-ES"/>
        </w:rPr>
        <w:t xml:space="preserve">Otro conjunto de bases de datos orientadas a objetos se centra en el uso integrado en dispositivos, paquetes de software y sistemas en tiempo real. </w:t>
      </w:r>
    </w:p>
    <w:p w14:paraId="3070ACBD" w14:textId="6EA43C28" w:rsidR="00681371" w:rsidRDefault="006200C6" w:rsidP="004914D5">
      <w:pPr>
        <w:pStyle w:val="Ttulo1"/>
      </w:pPr>
      <w:bookmarkStart w:id="4" w:name="_Toc38867724"/>
      <w:r>
        <w:lastRenderedPageBreak/>
        <w:t>Desarrollo del trabajo</w:t>
      </w:r>
      <w:r w:rsidR="00681371">
        <w:t>.</w:t>
      </w:r>
      <w:bookmarkEnd w:id="4"/>
      <w:r w:rsidR="00681371">
        <w:t xml:space="preserve"> </w:t>
      </w:r>
    </w:p>
    <w:p w14:paraId="2DA4C185" w14:textId="77777777" w:rsidR="0014488D" w:rsidRPr="0014488D" w:rsidRDefault="0014488D" w:rsidP="0014488D"/>
    <w:p w14:paraId="3893C2B7" w14:textId="4388B568" w:rsidR="0014488D" w:rsidRPr="0014488D" w:rsidRDefault="0014488D" w:rsidP="0014488D">
      <w:r>
        <w:t xml:space="preserve">Primero elegí las entidades cliente, ciudad y estado del modelo relacional que ya teníamos hecho y para empezar a trabajar primero cree los tipos de objeto </w:t>
      </w:r>
    </w:p>
    <w:p w14:paraId="7D1C401E" w14:textId="7265398C" w:rsidR="00681371" w:rsidRDefault="00C2412C" w:rsidP="00681371">
      <w:pPr>
        <w:pStyle w:val="Textoindependiente"/>
        <w:spacing w:line="360" w:lineRule="auto"/>
        <w:rPr>
          <w:rFonts w:cs="Arial"/>
          <w:sz w:val="22"/>
          <w:szCs w:val="22"/>
        </w:rPr>
      </w:pPr>
      <w:r>
        <w:rPr>
          <w:rFonts w:cs="Arial"/>
          <w:noProof/>
          <w:sz w:val="22"/>
          <w:szCs w:val="22"/>
        </w:rPr>
        <w:drawing>
          <wp:inline distT="0" distB="0" distL="0" distR="0" wp14:anchorId="370342A2" wp14:editId="28B5FF6E">
            <wp:extent cx="5438274" cy="4234815"/>
            <wp:effectExtent l="0" t="0" r="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positiva1.JPG"/>
                    <pic:cNvPicPr/>
                  </pic:nvPicPr>
                  <pic:blipFill rotWithShape="1">
                    <a:blip r:embed="rId19">
                      <a:extLst>
                        <a:ext uri="{28A0092B-C50C-407E-A947-70E740481C1C}">
                          <a14:useLocalDpi xmlns:a14="http://schemas.microsoft.com/office/drawing/2010/main" val="0"/>
                        </a:ext>
                      </a:extLst>
                    </a:blip>
                    <a:srcRect l="29292" t="14647" r="28960" b="31297"/>
                    <a:stretch/>
                  </pic:blipFill>
                  <pic:spPr bwMode="auto">
                    <a:xfrm>
                      <a:off x="0" y="0"/>
                      <a:ext cx="5473258" cy="4262057"/>
                    </a:xfrm>
                    <a:prstGeom prst="rect">
                      <a:avLst/>
                    </a:prstGeom>
                    <a:ln>
                      <a:noFill/>
                    </a:ln>
                    <a:extLst>
                      <a:ext uri="{53640926-AAD7-44D8-BBD7-CCE9431645EC}">
                        <a14:shadowObscured xmlns:a14="http://schemas.microsoft.com/office/drawing/2010/main"/>
                      </a:ext>
                    </a:extLst>
                  </pic:spPr>
                </pic:pic>
              </a:graphicData>
            </a:graphic>
          </wp:inline>
        </w:drawing>
      </w:r>
    </w:p>
    <w:p w14:paraId="4D695DBB" w14:textId="77777777" w:rsidR="00AF3045" w:rsidRDefault="00AF3045" w:rsidP="00681371">
      <w:pPr>
        <w:pStyle w:val="Textoindependiente"/>
        <w:spacing w:line="360" w:lineRule="auto"/>
        <w:rPr>
          <w:rFonts w:cs="Arial"/>
          <w:sz w:val="22"/>
          <w:szCs w:val="22"/>
        </w:rPr>
      </w:pPr>
    </w:p>
    <w:p w14:paraId="67E3187E" w14:textId="1CD90A35" w:rsidR="00AF3045" w:rsidRDefault="00AF3045" w:rsidP="00ED66AE">
      <w:pPr>
        <w:pStyle w:val="Textoindependiente"/>
        <w:spacing w:line="360" w:lineRule="auto"/>
        <w:jc w:val="left"/>
        <w:rPr>
          <w:rFonts w:cs="Arial"/>
          <w:sz w:val="22"/>
          <w:szCs w:val="22"/>
        </w:rPr>
      </w:pPr>
      <w:r>
        <w:rPr>
          <w:rFonts w:cs="Arial"/>
          <w:sz w:val="22"/>
          <w:szCs w:val="22"/>
        </w:rPr>
        <w:t xml:space="preserve">Como observamos los tipos objetos en ellos pueden tener otro objeto dentro de el </w:t>
      </w:r>
    </w:p>
    <w:p w14:paraId="4DBD2D05" w14:textId="6EE89B12" w:rsidR="00AF3045" w:rsidRDefault="00AF3045" w:rsidP="00ED66AE">
      <w:pPr>
        <w:pStyle w:val="Textoindependiente"/>
        <w:spacing w:line="360" w:lineRule="auto"/>
        <w:jc w:val="left"/>
        <w:rPr>
          <w:rFonts w:cs="Arial"/>
          <w:sz w:val="22"/>
          <w:szCs w:val="22"/>
        </w:rPr>
      </w:pPr>
      <w:r>
        <w:rPr>
          <w:rFonts w:cs="Arial"/>
          <w:sz w:val="22"/>
          <w:szCs w:val="22"/>
        </w:rPr>
        <w:t>Como el tipo ciudad tiene en el un atributo de tipo estado_typ</w:t>
      </w:r>
      <w:r w:rsidR="00611291">
        <w:rPr>
          <w:rFonts w:cs="Arial"/>
          <w:sz w:val="22"/>
          <w:szCs w:val="22"/>
        </w:rPr>
        <w:t>.</w:t>
      </w:r>
    </w:p>
    <w:p w14:paraId="49394035" w14:textId="6193AFDA" w:rsidR="00AF3045" w:rsidRDefault="00AF3045" w:rsidP="00ED66AE">
      <w:pPr>
        <w:pStyle w:val="Textoindependiente"/>
        <w:spacing w:line="360" w:lineRule="auto"/>
        <w:jc w:val="left"/>
        <w:rPr>
          <w:rFonts w:cs="Arial"/>
          <w:sz w:val="22"/>
          <w:szCs w:val="22"/>
        </w:rPr>
      </w:pPr>
      <w:r>
        <w:rPr>
          <w:rFonts w:cs="Arial"/>
          <w:sz w:val="22"/>
          <w:szCs w:val="22"/>
        </w:rPr>
        <w:t xml:space="preserve">Una vez creados los tipos creamos las tablas con esos objetos </w:t>
      </w:r>
    </w:p>
    <w:p w14:paraId="79CE310F" w14:textId="16C26766" w:rsidR="00AF3045" w:rsidRDefault="00AF3045" w:rsidP="00681371">
      <w:pPr>
        <w:pStyle w:val="Textoindependiente"/>
        <w:spacing w:line="360" w:lineRule="auto"/>
        <w:rPr>
          <w:rFonts w:cs="Arial"/>
          <w:sz w:val="22"/>
          <w:szCs w:val="22"/>
        </w:rPr>
      </w:pPr>
      <w:r>
        <w:rPr>
          <w:rFonts w:cs="Arial"/>
          <w:noProof/>
          <w:sz w:val="22"/>
          <w:szCs w:val="22"/>
        </w:rPr>
        <w:lastRenderedPageBreak/>
        <w:drawing>
          <wp:inline distT="0" distB="0" distL="0" distR="0" wp14:anchorId="42F65F93" wp14:editId="0C579381">
            <wp:extent cx="4535482" cy="3941379"/>
            <wp:effectExtent l="0" t="0" r="0" b="254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145).png"/>
                    <pic:cNvPicPr/>
                  </pic:nvPicPr>
                  <pic:blipFill>
                    <a:blip r:embed="rId20">
                      <a:extLst>
                        <a:ext uri="{28A0092B-C50C-407E-A947-70E740481C1C}">
                          <a14:useLocalDpi xmlns:a14="http://schemas.microsoft.com/office/drawing/2010/main" val="0"/>
                        </a:ext>
                      </a:extLst>
                    </a:blip>
                    <a:stretch>
                      <a:fillRect/>
                    </a:stretch>
                  </pic:blipFill>
                  <pic:spPr>
                    <a:xfrm>
                      <a:off x="0" y="0"/>
                      <a:ext cx="4556740" cy="3959853"/>
                    </a:xfrm>
                    <a:prstGeom prst="rect">
                      <a:avLst/>
                    </a:prstGeom>
                  </pic:spPr>
                </pic:pic>
              </a:graphicData>
            </a:graphic>
          </wp:inline>
        </w:drawing>
      </w:r>
    </w:p>
    <w:p w14:paraId="3B057BFD" w14:textId="5C725AC5" w:rsidR="00ED66AE" w:rsidRDefault="00ED66AE" w:rsidP="00681371">
      <w:pPr>
        <w:pStyle w:val="Textoindependiente"/>
        <w:spacing w:line="360" w:lineRule="auto"/>
        <w:rPr>
          <w:rFonts w:cs="Arial"/>
          <w:sz w:val="22"/>
          <w:szCs w:val="22"/>
        </w:rPr>
      </w:pPr>
    </w:p>
    <w:p w14:paraId="1801E64E" w14:textId="339EDE5F" w:rsidR="00ED66AE" w:rsidRDefault="00ED66AE" w:rsidP="00681371">
      <w:pPr>
        <w:pStyle w:val="Textoindependiente"/>
        <w:spacing w:line="360" w:lineRule="auto"/>
        <w:rPr>
          <w:rFonts w:cs="Arial"/>
          <w:sz w:val="22"/>
          <w:szCs w:val="22"/>
        </w:rPr>
      </w:pPr>
      <w:r>
        <w:rPr>
          <w:rFonts w:cs="Arial"/>
          <w:sz w:val="22"/>
          <w:szCs w:val="22"/>
        </w:rPr>
        <w:t xml:space="preserve">Las tablas son creadas a partir de los objetos definidos anteriormente, en la creación de </w:t>
      </w:r>
      <w:r w:rsidR="00611291">
        <w:rPr>
          <w:rFonts w:cs="Arial"/>
          <w:sz w:val="22"/>
          <w:szCs w:val="22"/>
        </w:rPr>
        <w:t>las tablas</w:t>
      </w:r>
      <w:r>
        <w:rPr>
          <w:rFonts w:cs="Arial"/>
          <w:sz w:val="22"/>
          <w:szCs w:val="22"/>
        </w:rPr>
        <w:t xml:space="preserve"> ponemos la llave primaria respectivamente a cada tabla y  para la relación se establece una llave foránea pero que esta contenida dentro de un objeto </w:t>
      </w:r>
    </w:p>
    <w:p w14:paraId="70C5AA71" w14:textId="6A289946" w:rsidR="00FC49E2" w:rsidRDefault="00FC49E2" w:rsidP="00681371">
      <w:pPr>
        <w:pStyle w:val="Textoindependiente"/>
        <w:spacing w:line="360" w:lineRule="auto"/>
        <w:rPr>
          <w:rFonts w:cs="Arial"/>
          <w:sz w:val="22"/>
          <w:szCs w:val="22"/>
        </w:rPr>
      </w:pPr>
    </w:p>
    <w:p w14:paraId="328D05BF" w14:textId="0B5350A5" w:rsidR="00FC49E2" w:rsidRDefault="00FC49E2" w:rsidP="00681371">
      <w:pPr>
        <w:pStyle w:val="Textoindependiente"/>
        <w:spacing w:line="360" w:lineRule="auto"/>
        <w:rPr>
          <w:rFonts w:cs="Arial"/>
          <w:sz w:val="22"/>
          <w:szCs w:val="22"/>
        </w:rPr>
      </w:pPr>
      <w:r>
        <w:rPr>
          <w:rFonts w:cs="Arial"/>
          <w:sz w:val="22"/>
          <w:szCs w:val="22"/>
        </w:rPr>
        <w:t>Después de crear las tablas ya podemos ir insertando datos dentro de ellas para poder insertar datos en una tabla que tiene objetos se utiliza la siguiente sentencia SQL.</w:t>
      </w:r>
    </w:p>
    <w:p w14:paraId="16496FA2" w14:textId="1A4C5B57" w:rsidR="00035BE1" w:rsidRDefault="00035BE1" w:rsidP="00681371">
      <w:pPr>
        <w:pStyle w:val="Textoindependiente"/>
        <w:spacing w:line="360" w:lineRule="auto"/>
        <w:rPr>
          <w:rFonts w:cs="Arial"/>
          <w:sz w:val="22"/>
          <w:szCs w:val="22"/>
        </w:rPr>
      </w:pPr>
    </w:p>
    <w:p w14:paraId="7E58E900" w14:textId="027726E3" w:rsidR="00035BE1" w:rsidRDefault="00035BE1" w:rsidP="00681371">
      <w:pPr>
        <w:pStyle w:val="Textoindependiente"/>
        <w:spacing w:line="360" w:lineRule="auto"/>
        <w:rPr>
          <w:rFonts w:cs="Arial"/>
          <w:sz w:val="22"/>
          <w:szCs w:val="22"/>
        </w:rPr>
      </w:pPr>
      <w:r>
        <w:rPr>
          <w:rFonts w:cs="Arial"/>
          <w:noProof/>
          <w:sz w:val="22"/>
          <w:szCs w:val="22"/>
        </w:rPr>
        <w:drawing>
          <wp:anchor distT="0" distB="0" distL="114300" distR="114300" simplePos="0" relativeHeight="251616256" behindDoc="0" locked="0" layoutInCell="1" allowOverlap="1" wp14:anchorId="235385BC" wp14:editId="1A31075B">
            <wp:simplePos x="0" y="0"/>
            <wp:positionH relativeFrom="margin">
              <wp:posOffset>39728</wp:posOffset>
            </wp:positionH>
            <wp:positionV relativeFrom="margin">
              <wp:posOffset>5961380</wp:posOffset>
            </wp:positionV>
            <wp:extent cx="4375785" cy="922655"/>
            <wp:effectExtent l="0" t="0" r="5715" b="0"/>
            <wp:wrapSquare wrapText="bothSides"/>
            <wp:docPr id="8"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941B2C.tmp"/>
                    <pic:cNvPicPr/>
                  </pic:nvPicPr>
                  <pic:blipFill rotWithShape="1">
                    <a:blip r:embed="rId21">
                      <a:extLst>
                        <a:ext uri="{28A0092B-C50C-407E-A947-70E740481C1C}">
                          <a14:useLocalDpi xmlns:a14="http://schemas.microsoft.com/office/drawing/2010/main" val="0"/>
                        </a:ext>
                      </a:extLst>
                    </a:blip>
                    <a:srcRect l="3174"/>
                    <a:stretch/>
                  </pic:blipFill>
                  <pic:spPr bwMode="auto">
                    <a:xfrm>
                      <a:off x="0" y="0"/>
                      <a:ext cx="4375785" cy="922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0EF429" w14:textId="57B98E47" w:rsidR="00035BE1" w:rsidRDefault="00035BE1" w:rsidP="00681371">
      <w:pPr>
        <w:pStyle w:val="Textoindependiente"/>
        <w:spacing w:line="360" w:lineRule="auto"/>
        <w:rPr>
          <w:rFonts w:cs="Arial"/>
          <w:sz w:val="22"/>
          <w:szCs w:val="22"/>
        </w:rPr>
      </w:pPr>
    </w:p>
    <w:p w14:paraId="04941B47" w14:textId="52F47412" w:rsidR="00035BE1" w:rsidRDefault="00035BE1" w:rsidP="00681371">
      <w:pPr>
        <w:pStyle w:val="Textoindependiente"/>
        <w:spacing w:line="360" w:lineRule="auto"/>
        <w:rPr>
          <w:rFonts w:cs="Arial"/>
          <w:sz w:val="22"/>
          <w:szCs w:val="22"/>
        </w:rPr>
      </w:pPr>
    </w:p>
    <w:p w14:paraId="0082C1EC" w14:textId="73F654BF" w:rsidR="00035BE1" w:rsidRDefault="00035BE1" w:rsidP="00681371">
      <w:pPr>
        <w:pStyle w:val="Textoindependiente"/>
        <w:spacing w:line="360" w:lineRule="auto"/>
        <w:rPr>
          <w:rFonts w:cs="Arial"/>
          <w:sz w:val="22"/>
          <w:szCs w:val="22"/>
        </w:rPr>
      </w:pPr>
    </w:p>
    <w:p w14:paraId="205373C6" w14:textId="484F0F10" w:rsidR="00035BE1" w:rsidRDefault="00035BE1" w:rsidP="00681371">
      <w:pPr>
        <w:pStyle w:val="Textoindependiente"/>
        <w:spacing w:line="360" w:lineRule="auto"/>
        <w:rPr>
          <w:rFonts w:cs="Arial"/>
          <w:sz w:val="22"/>
          <w:szCs w:val="22"/>
        </w:rPr>
      </w:pPr>
    </w:p>
    <w:p w14:paraId="1C01B367" w14:textId="6A6852E3" w:rsidR="00916FBC" w:rsidRDefault="00916FBC" w:rsidP="00681371">
      <w:pPr>
        <w:pStyle w:val="Textoindependiente"/>
        <w:spacing w:line="360" w:lineRule="auto"/>
        <w:rPr>
          <w:rFonts w:cs="Arial"/>
          <w:sz w:val="22"/>
          <w:szCs w:val="22"/>
        </w:rPr>
      </w:pPr>
    </w:p>
    <w:p w14:paraId="3F40C3E1" w14:textId="46BF2971" w:rsidR="00916FBC" w:rsidRDefault="00916FBC" w:rsidP="00681371">
      <w:pPr>
        <w:pStyle w:val="Textoindependiente"/>
        <w:spacing w:line="360" w:lineRule="auto"/>
        <w:rPr>
          <w:rFonts w:cs="Arial"/>
          <w:sz w:val="22"/>
          <w:szCs w:val="22"/>
        </w:rPr>
      </w:pPr>
    </w:p>
    <w:p w14:paraId="2EA5ADF7" w14:textId="77777777" w:rsidR="00310865" w:rsidRDefault="00310865" w:rsidP="00681371">
      <w:pPr>
        <w:pStyle w:val="Textoindependiente"/>
        <w:spacing w:line="360" w:lineRule="auto"/>
        <w:rPr>
          <w:rFonts w:cs="Arial"/>
          <w:sz w:val="22"/>
          <w:szCs w:val="22"/>
        </w:rPr>
      </w:pPr>
    </w:p>
    <w:p w14:paraId="53D9FCCD" w14:textId="6D1053A0" w:rsidR="004D6371" w:rsidRDefault="004D6371" w:rsidP="00681371">
      <w:pPr>
        <w:pStyle w:val="Textoindependiente"/>
        <w:spacing w:line="360" w:lineRule="auto"/>
        <w:rPr>
          <w:rFonts w:cs="Arial"/>
          <w:sz w:val="22"/>
          <w:szCs w:val="22"/>
        </w:rPr>
      </w:pPr>
    </w:p>
    <w:p w14:paraId="24CBF39B" w14:textId="467C2CBE" w:rsidR="00982394" w:rsidRDefault="00310865" w:rsidP="00681371">
      <w:pPr>
        <w:pStyle w:val="Textoindependiente"/>
        <w:spacing w:line="360" w:lineRule="auto"/>
        <w:rPr>
          <w:rFonts w:cs="Arial"/>
          <w:sz w:val="22"/>
          <w:szCs w:val="22"/>
        </w:rPr>
      </w:pPr>
      <w:r w:rsidRPr="0081521C">
        <w:rPr>
          <w:rFonts w:cs="Arial"/>
          <w:noProof/>
          <w:sz w:val="22"/>
          <w:szCs w:val="22"/>
        </w:rPr>
        <mc:AlternateContent>
          <mc:Choice Requires="wps">
            <w:drawing>
              <wp:anchor distT="45720" distB="45720" distL="114300" distR="114300" simplePos="0" relativeHeight="251650048" behindDoc="0" locked="0" layoutInCell="1" allowOverlap="1" wp14:anchorId="683998B8" wp14:editId="75B1A84F">
                <wp:simplePos x="0" y="0"/>
                <wp:positionH relativeFrom="column">
                  <wp:posOffset>2577333</wp:posOffset>
                </wp:positionH>
                <wp:positionV relativeFrom="paragraph">
                  <wp:posOffset>529111</wp:posOffset>
                </wp:positionV>
                <wp:extent cx="3291840" cy="1404620"/>
                <wp:effectExtent l="0" t="0" r="381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1404620"/>
                        </a:xfrm>
                        <a:prstGeom prst="rect">
                          <a:avLst/>
                        </a:prstGeom>
                        <a:solidFill>
                          <a:srgbClr val="FFFFFF"/>
                        </a:solidFill>
                        <a:ln w="9525">
                          <a:noFill/>
                          <a:miter lim="800000"/>
                          <a:headEnd/>
                          <a:tailEnd/>
                        </a:ln>
                      </wps:spPr>
                      <wps:txbx>
                        <w:txbxContent>
                          <w:p w14:paraId="1EF0E566" w14:textId="7C20CFC2" w:rsidR="00936777" w:rsidRPr="00310865" w:rsidRDefault="00936777" w:rsidP="00936777">
                            <w:pPr>
                              <w:rPr>
                                <w:i/>
                                <w:iCs/>
                              </w:rPr>
                            </w:pPr>
                            <w:r w:rsidRPr="00310865">
                              <w:rPr>
                                <w:i/>
                                <w:iCs/>
                              </w:rPr>
                              <w:t xml:space="preserve">Este el modelo que me quedo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3998B8" id="_x0000_s1027" type="#_x0000_t202" style="position:absolute;left:0;text-align:left;margin-left:202.95pt;margin-top:41.65pt;width:259.2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" stroked="f">
                <v:textbox style="mso-fit-shape-to-text:t">
                  <w:txbxContent>
                    <w:p w14:paraId="1EF0E566" w14:textId="7C20CFC2" w:rsidR="00936777" w:rsidRPr="00310865" w:rsidRDefault="00936777" w:rsidP="00936777">
                      <w:pPr>
                        <w:rPr>
                          <w:i/>
                          <w:iCs/>
                        </w:rPr>
                      </w:pPr>
                      <w:r w:rsidRPr="00310865">
                        <w:rPr>
                          <w:i/>
                          <w:iCs/>
                        </w:rPr>
                        <w:t xml:space="preserve">Este el modelo que me quedo </w:t>
                      </w:r>
                    </w:p>
                  </w:txbxContent>
                </v:textbox>
                <w10:wrap type="square"/>
              </v:shape>
            </w:pict>
          </mc:Fallback>
        </mc:AlternateContent>
      </w:r>
      <w:r w:rsidR="00936777">
        <w:rPr>
          <w:rFonts w:cs="Arial"/>
          <w:noProof/>
          <w:sz w:val="22"/>
          <w:szCs w:val="22"/>
        </w:rPr>
        <w:drawing>
          <wp:anchor distT="0" distB="0" distL="114300" distR="114300" simplePos="0" relativeHeight="251631616" behindDoc="0" locked="0" layoutInCell="1" allowOverlap="1" wp14:anchorId="5B44F950" wp14:editId="1B743721">
            <wp:simplePos x="0" y="0"/>
            <wp:positionH relativeFrom="margin">
              <wp:posOffset>-10375</wp:posOffset>
            </wp:positionH>
            <wp:positionV relativeFrom="margin">
              <wp:posOffset>530525</wp:posOffset>
            </wp:positionV>
            <wp:extent cx="2200275" cy="4457700"/>
            <wp:effectExtent l="0" t="0" r="9525" b="0"/>
            <wp:wrapSquare wrapText="bothSides"/>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138).png"/>
                    <pic:cNvPicPr/>
                  </pic:nvPicPr>
                  <pic:blipFill>
                    <a:blip r:embed="rId22">
                      <a:extLst>
                        <a:ext uri="{28A0092B-C50C-407E-A947-70E740481C1C}">
                          <a14:useLocalDpi xmlns:a14="http://schemas.microsoft.com/office/drawing/2010/main" val="0"/>
                        </a:ext>
                      </a:extLst>
                    </a:blip>
                    <a:stretch>
                      <a:fillRect/>
                    </a:stretch>
                  </pic:blipFill>
                  <pic:spPr>
                    <a:xfrm>
                      <a:off x="0" y="0"/>
                      <a:ext cx="2200275" cy="4457700"/>
                    </a:xfrm>
                    <a:prstGeom prst="rect">
                      <a:avLst/>
                    </a:prstGeom>
                  </pic:spPr>
                </pic:pic>
              </a:graphicData>
            </a:graphic>
          </wp:anchor>
        </w:drawing>
      </w:r>
    </w:p>
    <w:p w14:paraId="26788605" w14:textId="47862AE0" w:rsidR="00310865" w:rsidRDefault="008C7ABD">
      <w:bookmarkStart w:id="5" w:name="_Toc38867723"/>
      <w:r w:rsidRPr="0081521C">
        <w:rPr>
          <w:rFonts w:cs="Arial"/>
          <w:noProof/>
        </w:rPr>
        <mc:AlternateContent>
          <mc:Choice Requires="wps">
            <w:drawing>
              <wp:anchor distT="45720" distB="45720" distL="114300" distR="114300" simplePos="0" relativeHeight="251626496" behindDoc="0" locked="0" layoutInCell="1" allowOverlap="1" wp14:anchorId="63FEC241" wp14:editId="5B45C70D">
                <wp:simplePos x="0" y="0"/>
                <wp:positionH relativeFrom="column">
                  <wp:posOffset>158294</wp:posOffset>
                </wp:positionH>
                <wp:positionV relativeFrom="paragraph">
                  <wp:posOffset>1435148</wp:posOffset>
                </wp:positionV>
                <wp:extent cx="3291840" cy="1404620"/>
                <wp:effectExtent l="0" t="0" r="381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1404620"/>
                        </a:xfrm>
                        <a:prstGeom prst="rect">
                          <a:avLst/>
                        </a:prstGeom>
                        <a:solidFill>
                          <a:srgbClr val="FFFFFF"/>
                        </a:solidFill>
                        <a:ln w="9525">
                          <a:noFill/>
                          <a:miter lim="800000"/>
                          <a:headEnd/>
                          <a:tailEnd/>
                        </a:ln>
                      </wps:spPr>
                      <wps:txbx>
                        <w:txbxContent>
                          <w:p w14:paraId="199B295D" w14:textId="6B42A729" w:rsidR="0081521C" w:rsidRPr="00310865" w:rsidRDefault="0081521C" w:rsidP="0081521C">
                            <w:pPr>
                              <w:pStyle w:val="Textoindependiente"/>
                              <w:spacing w:line="360" w:lineRule="auto"/>
                              <w:rPr>
                                <w:rFonts w:cs="Arial"/>
                                <w:b/>
                                <w:bCs/>
                                <w:sz w:val="22"/>
                                <w:szCs w:val="22"/>
                              </w:rPr>
                            </w:pPr>
                            <w:r w:rsidRPr="00936777">
                              <w:rPr>
                                <w:rFonts w:cs="Arial"/>
                                <w:sz w:val="22"/>
                                <w:szCs w:val="22"/>
                              </w:rPr>
                              <w:t xml:space="preserve">Una vez que tengamos las tablas con datos podemos hacer una conexión con un lenguaje de programación orientado a objetos en mi caso yo trabaje con </w:t>
                            </w:r>
                            <w:r w:rsidRPr="00310865">
                              <w:rPr>
                                <w:rFonts w:cs="Arial"/>
                                <w:b/>
                                <w:bCs/>
                                <w:sz w:val="22"/>
                                <w:szCs w:val="22"/>
                              </w:rPr>
                              <w:t>Java.</w:t>
                            </w:r>
                          </w:p>
                          <w:p w14:paraId="7713ADB4" w14:textId="48FBC7A7" w:rsidR="00936777" w:rsidRPr="00936777" w:rsidRDefault="00936777" w:rsidP="0081521C">
                            <w:pPr>
                              <w:pStyle w:val="Textoindependiente"/>
                              <w:spacing w:line="360" w:lineRule="auto"/>
                              <w:rPr>
                                <w:rFonts w:cs="Arial"/>
                                <w:sz w:val="22"/>
                                <w:szCs w:val="22"/>
                              </w:rPr>
                            </w:pPr>
                          </w:p>
                          <w:p w14:paraId="7E2735D8" w14:textId="74515624" w:rsidR="00936777" w:rsidRPr="00936777" w:rsidRDefault="00936777" w:rsidP="0081521C">
                            <w:pPr>
                              <w:pStyle w:val="Textoindependiente"/>
                              <w:spacing w:line="360" w:lineRule="auto"/>
                              <w:rPr>
                                <w:rFonts w:cs="Arial"/>
                                <w:sz w:val="22"/>
                                <w:szCs w:val="22"/>
                              </w:rPr>
                            </w:pPr>
                            <w:r w:rsidRPr="00936777">
                              <w:rPr>
                                <w:rFonts w:cs="Arial"/>
                                <w:sz w:val="22"/>
                                <w:szCs w:val="22"/>
                              </w:rPr>
                              <w:t xml:space="preserve">Para poder hacer una conexión con java necesitamos la librería JDBC la 6 o 7, yo utilice la 6  esta la podemos descargar desde la página oficial de Java.  </w:t>
                            </w:r>
                          </w:p>
                          <w:p w14:paraId="415E0208" w14:textId="2DE732F8" w:rsidR="0081521C" w:rsidRPr="00936777" w:rsidRDefault="0081521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EC241" id="_x0000_s1028" type="#_x0000_t202" style="position:absolute;margin-left:12.45pt;margin-top:113pt;width:259.2pt;height:110.6pt;z-index:251626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" stroked="f">
                <v:textbox style="mso-fit-shape-to-text:t">
                  <w:txbxContent>
                    <w:p w14:paraId="199B295D" w14:textId="6B42A729" w:rsidR="0081521C" w:rsidRPr="00310865" w:rsidRDefault="0081521C" w:rsidP="0081521C">
                      <w:pPr>
                        <w:pStyle w:val="Textoindependiente"/>
                        <w:spacing w:line="360" w:lineRule="auto"/>
                        <w:rPr>
                          <w:rFonts w:cs="Arial"/>
                          <w:b/>
                          <w:bCs/>
                          <w:sz w:val="22"/>
                          <w:szCs w:val="22"/>
                        </w:rPr>
                      </w:pPr>
                      <w:r w:rsidRPr="00936777">
                        <w:rPr>
                          <w:rFonts w:cs="Arial"/>
                          <w:sz w:val="22"/>
                          <w:szCs w:val="22"/>
                        </w:rPr>
                        <w:t xml:space="preserve">Una vez que tengamos las tablas con datos podemos hacer una conexión con un lenguaje de programación orientado a objetos en mi caso yo trabaje con </w:t>
                      </w:r>
                      <w:r w:rsidRPr="00310865">
                        <w:rPr>
                          <w:rFonts w:cs="Arial"/>
                          <w:b/>
                          <w:bCs/>
                          <w:sz w:val="22"/>
                          <w:szCs w:val="22"/>
                        </w:rPr>
                        <w:t>Java.</w:t>
                      </w:r>
                    </w:p>
                    <w:p w14:paraId="7713ADB4" w14:textId="48FBC7A7" w:rsidR="00936777" w:rsidRPr="00936777" w:rsidRDefault="00936777" w:rsidP="0081521C">
                      <w:pPr>
                        <w:pStyle w:val="Textoindependiente"/>
                        <w:spacing w:line="360" w:lineRule="auto"/>
                        <w:rPr>
                          <w:rFonts w:cs="Arial"/>
                          <w:sz w:val="22"/>
                          <w:szCs w:val="22"/>
                        </w:rPr>
                      </w:pPr>
                    </w:p>
                    <w:p w14:paraId="7E2735D8" w14:textId="74515624" w:rsidR="00936777" w:rsidRPr="00936777" w:rsidRDefault="00936777" w:rsidP="0081521C">
                      <w:pPr>
                        <w:pStyle w:val="Textoindependiente"/>
                        <w:spacing w:line="360" w:lineRule="auto"/>
                        <w:rPr>
                          <w:rFonts w:cs="Arial"/>
                          <w:sz w:val="22"/>
                          <w:szCs w:val="22"/>
                        </w:rPr>
                      </w:pPr>
                      <w:r w:rsidRPr="00936777">
                        <w:rPr>
                          <w:rFonts w:cs="Arial"/>
                          <w:sz w:val="22"/>
                          <w:szCs w:val="22"/>
                        </w:rPr>
                        <w:t xml:space="preserve">Para poder hacer una conexión con java necesitamos la librería JDBC la 6 o 7, yo utilice la 6  esta la podemos descargar desde la página oficial de Java.  </w:t>
                      </w:r>
                    </w:p>
                    <w:p w14:paraId="415E0208" w14:textId="2DE732F8" w:rsidR="0081521C" w:rsidRPr="00936777" w:rsidRDefault="0081521C"/>
                  </w:txbxContent>
                </v:textbox>
                <w10:wrap type="square"/>
              </v:shape>
            </w:pict>
          </mc:Fallback>
        </mc:AlternateContent>
      </w:r>
      <w:r w:rsidR="00982394">
        <w:br w:type="page"/>
      </w:r>
    </w:p>
    <w:p w14:paraId="4879B55D" w14:textId="7BFF1BF9" w:rsidR="00310865" w:rsidRDefault="002057AA">
      <w:r>
        <w:rPr>
          <w:noProof/>
        </w:rPr>
        <w:lastRenderedPageBreak/>
        <w:drawing>
          <wp:inline distT="0" distB="0" distL="0" distR="0" wp14:anchorId="04E12A87" wp14:editId="2F82FEED">
            <wp:extent cx="5612130" cy="4406115"/>
            <wp:effectExtent l="0" t="0" r="7620" b="0"/>
            <wp:docPr id="15" name="Imagen 1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945993.tmp"/>
                    <pic:cNvPicPr/>
                  </pic:nvPicPr>
                  <pic:blipFill rotWithShape="1">
                    <a:blip r:embed="rId23">
                      <a:extLst>
                        <a:ext uri="{28A0092B-C50C-407E-A947-70E740481C1C}">
                          <a14:useLocalDpi xmlns:a14="http://schemas.microsoft.com/office/drawing/2010/main" val="0"/>
                        </a:ext>
                      </a:extLst>
                    </a:blip>
                    <a:srcRect t="4028"/>
                    <a:stretch/>
                  </pic:blipFill>
                  <pic:spPr bwMode="auto">
                    <a:xfrm>
                      <a:off x="0" y="0"/>
                      <a:ext cx="5612130" cy="4406115"/>
                    </a:xfrm>
                    <a:prstGeom prst="rect">
                      <a:avLst/>
                    </a:prstGeom>
                    <a:ln>
                      <a:noFill/>
                    </a:ln>
                    <a:extLst>
                      <a:ext uri="{53640926-AAD7-44D8-BBD7-CCE9431645EC}">
                        <a14:shadowObscured xmlns:a14="http://schemas.microsoft.com/office/drawing/2010/main"/>
                      </a:ext>
                    </a:extLst>
                  </pic:spPr>
                </pic:pic>
              </a:graphicData>
            </a:graphic>
          </wp:inline>
        </w:drawing>
      </w:r>
    </w:p>
    <w:p w14:paraId="7A443F0F" w14:textId="77777777" w:rsidR="00310865" w:rsidRDefault="00310865"/>
    <w:p w14:paraId="5503BE98" w14:textId="48017F09" w:rsidR="00310865" w:rsidRDefault="009A3B8C" w:rsidP="002057AA">
      <w:pPr>
        <w:jc w:val="both"/>
      </w:pPr>
      <w:r>
        <w:t>En la clase main i</w:t>
      </w:r>
      <w:r w:rsidR="00310865">
        <w:t>mportamos las librarías necesarias y agregamos el JDBC6 declaramos variables para establecer la conexión donde JUNO es mi usuario, bca la clave y le damos la ruta de la base de datos.</w:t>
      </w:r>
    </w:p>
    <w:p w14:paraId="2E0FC9F3" w14:textId="77777777" w:rsidR="009A3B8C" w:rsidRDefault="002057AA" w:rsidP="002057AA">
      <w:pPr>
        <w:jc w:val="both"/>
      </w:pPr>
      <w:r>
        <w:t>Creamos unas clases para nuestro proyecto para poder hacer un formulario con el cual haremos un CRUD (Create, Read, Update, Delete) de los registros de nuestra base de datos</w:t>
      </w:r>
      <w:r w:rsidR="009A3B8C">
        <w:t xml:space="preserve"> en la tabla </w:t>
      </w:r>
      <w:r w:rsidR="009A3B8C" w:rsidRPr="009A3B8C">
        <w:rPr>
          <w:b/>
          <w:bCs/>
        </w:rPr>
        <w:t>cliente_tb</w:t>
      </w:r>
      <w:r w:rsidRPr="009A3B8C">
        <w:rPr>
          <w:b/>
          <w:bCs/>
        </w:rPr>
        <w:t>.</w:t>
      </w:r>
      <w:r>
        <w:t xml:space="preserve"> </w:t>
      </w:r>
    </w:p>
    <w:p w14:paraId="79EB6220" w14:textId="77777777" w:rsidR="009A3B8C" w:rsidRDefault="009A3B8C" w:rsidP="002057AA">
      <w:pPr>
        <w:jc w:val="both"/>
      </w:pPr>
      <w:r>
        <w:t xml:space="preserve">Creamos también un JFrame Form y en el ponemos todos los controles, textbox y botones que necesitaremos </w:t>
      </w:r>
    </w:p>
    <w:p w14:paraId="31C480CC" w14:textId="77777777" w:rsidR="009A3B8C" w:rsidRDefault="009A3B8C" w:rsidP="002057AA">
      <w:pPr>
        <w:jc w:val="both"/>
      </w:pPr>
    </w:p>
    <w:p w14:paraId="121D3564" w14:textId="77777777" w:rsidR="009A3B8C" w:rsidRDefault="009A3B8C" w:rsidP="002057AA">
      <w:pPr>
        <w:jc w:val="both"/>
      </w:pPr>
    </w:p>
    <w:p w14:paraId="27EF4F7E" w14:textId="59BB9825" w:rsidR="009A3B8C" w:rsidRDefault="009A3B8C" w:rsidP="002057AA">
      <w:pPr>
        <w:jc w:val="both"/>
      </w:pPr>
      <w:r>
        <w:rPr>
          <w:noProof/>
        </w:rPr>
        <w:lastRenderedPageBreak/>
        <w:drawing>
          <wp:inline distT="0" distB="0" distL="0" distR="0" wp14:anchorId="0504E1F5" wp14:editId="08467952">
            <wp:extent cx="5612130" cy="2728595"/>
            <wp:effectExtent l="0" t="0" r="762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94C0D3.tmp"/>
                    <pic:cNvPicPr/>
                  </pic:nvPicPr>
                  <pic:blipFill>
                    <a:blip r:embed="rId24">
                      <a:extLst>
                        <a:ext uri="{28A0092B-C50C-407E-A947-70E740481C1C}">
                          <a14:useLocalDpi xmlns:a14="http://schemas.microsoft.com/office/drawing/2010/main" val="0"/>
                        </a:ext>
                      </a:extLst>
                    </a:blip>
                    <a:stretch>
                      <a:fillRect/>
                    </a:stretch>
                  </pic:blipFill>
                  <pic:spPr>
                    <a:xfrm>
                      <a:off x="0" y="0"/>
                      <a:ext cx="5612130" cy="2728595"/>
                    </a:xfrm>
                    <a:prstGeom prst="rect">
                      <a:avLst/>
                    </a:prstGeom>
                  </pic:spPr>
                </pic:pic>
              </a:graphicData>
            </a:graphic>
          </wp:inline>
        </w:drawing>
      </w:r>
    </w:p>
    <w:p w14:paraId="13A4D15D" w14:textId="56ACD370" w:rsidR="0088286F" w:rsidRDefault="0088286F" w:rsidP="002057AA">
      <w:pPr>
        <w:jc w:val="both"/>
      </w:pPr>
      <w:bookmarkStart w:id="6" w:name="_Hlk53083985"/>
      <w:r>
        <w:t xml:space="preserve">Para el botón agregar puse el siguiente código </w:t>
      </w:r>
    </w:p>
    <w:bookmarkEnd w:id="6"/>
    <w:p w14:paraId="38BA3185" w14:textId="5BA68EFF" w:rsidR="0088286F" w:rsidRDefault="0088286F" w:rsidP="002057AA">
      <w:pPr>
        <w:jc w:val="both"/>
      </w:pPr>
    </w:p>
    <w:p w14:paraId="74A5E91A" w14:textId="3F3862A1" w:rsidR="0088286F" w:rsidRDefault="00276314" w:rsidP="002057AA">
      <w:pPr>
        <w:jc w:val="both"/>
      </w:pPr>
      <w:r>
        <w:rPr>
          <w:noProof/>
        </w:rPr>
        <w:drawing>
          <wp:anchor distT="0" distB="0" distL="114300" distR="114300" simplePos="0" relativeHeight="251655168" behindDoc="0" locked="0" layoutInCell="1" allowOverlap="1" wp14:anchorId="39FF7277" wp14:editId="211E375E">
            <wp:simplePos x="0" y="0"/>
            <wp:positionH relativeFrom="margin">
              <wp:posOffset>-365760</wp:posOffset>
            </wp:positionH>
            <wp:positionV relativeFrom="margin">
              <wp:posOffset>3805248</wp:posOffset>
            </wp:positionV>
            <wp:extent cx="6592570" cy="3314700"/>
            <wp:effectExtent l="0" t="0" r="0" b="0"/>
            <wp:wrapSquare wrapText="bothSides"/>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94BE68.tmp"/>
                    <pic:cNvPicPr/>
                  </pic:nvPicPr>
                  <pic:blipFill>
                    <a:blip r:embed="rId25">
                      <a:extLst>
                        <a:ext uri="{28A0092B-C50C-407E-A947-70E740481C1C}">
                          <a14:useLocalDpi xmlns:a14="http://schemas.microsoft.com/office/drawing/2010/main" val="0"/>
                        </a:ext>
                      </a:extLst>
                    </a:blip>
                    <a:stretch>
                      <a:fillRect/>
                    </a:stretch>
                  </pic:blipFill>
                  <pic:spPr>
                    <a:xfrm>
                      <a:off x="0" y="0"/>
                      <a:ext cx="6592570" cy="3314700"/>
                    </a:xfrm>
                    <a:prstGeom prst="rect">
                      <a:avLst/>
                    </a:prstGeom>
                  </pic:spPr>
                </pic:pic>
              </a:graphicData>
            </a:graphic>
            <wp14:sizeRelH relativeFrom="margin">
              <wp14:pctWidth>0</wp14:pctWidth>
            </wp14:sizeRelH>
            <wp14:sizeRelV relativeFrom="margin">
              <wp14:pctHeight>0</wp14:pctHeight>
            </wp14:sizeRelV>
          </wp:anchor>
        </w:drawing>
      </w:r>
    </w:p>
    <w:p w14:paraId="5BF77AFB" w14:textId="694C41A5" w:rsidR="0088286F" w:rsidRDefault="000E3915" w:rsidP="002057AA">
      <w:pPr>
        <w:jc w:val="both"/>
      </w:pPr>
      <w:r>
        <w:rPr>
          <w:noProof/>
        </w:rPr>
        <w:lastRenderedPageBreak/>
        <w:drawing>
          <wp:anchor distT="0" distB="0" distL="114300" distR="114300" simplePos="0" relativeHeight="251717632" behindDoc="0" locked="0" layoutInCell="1" allowOverlap="1" wp14:anchorId="2934D3F7" wp14:editId="2FF916B1">
            <wp:simplePos x="0" y="0"/>
            <wp:positionH relativeFrom="margin">
              <wp:posOffset>-7620</wp:posOffset>
            </wp:positionH>
            <wp:positionV relativeFrom="margin">
              <wp:posOffset>1248522</wp:posOffset>
            </wp:positionV>
            <wp:extent cx="5612130" cy="3287395"/>
            <wp:effectExtent l="0" t="0" r="7620" b="8255"/>
            <wp:wrapSquare wrapText="bothSides"/>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9443A7.tmp"/>
                    <pic:cNvPicPr/>
                  </pic:nvPicPr>
                  <pic:blipFill>
                    <a:blip r:embed="rId26">
                      <a:extLst>
                        <a:ext uri="{28A0092B-C50C-407E-A947-70E740481C1C}">
                          <a14:useLocalDpi xmlns:a14="http://schemas.microsoft.com/office/drawing/2010/main" val="0"/>
                        </a:ext>
                      </a:extLst>
                    </a:blip>
                    <a:stretch>
                      <a:fillRect/>
                    </a:stretch>
                  </pic:blipFill>
                  <pic:spPr>
                    <a:xfrm>
                      <a:off x="0" y="0"/>
                      <a:ext cx="5612130" cy="3287395"/>
                    </a:xfrm>
                    <a:prstGeom prst="rect">
                      <a:avLst/>
                    </a:prstGeom>
                  </pic:spPr>
                </pic:pic>
              </a:graphicData>
            </a:graphic>
          </wp:anchor>
        </w:drawing>
      </w:r>
      <w:bookmarkStart w:id="7" w:name="_Hlk53084143"/>
      <w:r w:rsidR="0088286F" w:rsidRPr="0088286F">
        <w:t>Una cosa muy importante es que al montar la sentencia INSERT no definimos los valores de la sentencia. En su lugar ponemos interrogaciones (?) que serán sustituidas posteriormente por valores.</w:t>
      </w:r>
      <w:r w:rsidR="0088286F">
        <w:t xml:space="preserve"> Le daremos los valores por medio de la variable psta junto con  los </w:t>
      </w:r>
      <w:proofErr w:type="spellStart"/>
      <w:r w:rsidR="0088286F">
        <w:t>j</w:t>
      </w:r>
      <w:r w:rsidR="00AA6834">
        <w:t>t</w:t>
      </w:r>
      <w:r w:rsidR="0088286F">
        <w:t>xt.getText</w:t>
      </w:r>
      <w:proofErr w:type="spellEnd"/>
      <w:r w:rsidR="0088286F">
        <w:t>() que yo los enumere de acuerdo con el orden que tengo en la base de datos</w:t>
      </w:r>
      <w:bookmarkEnd w:id="7"/>
      <w:r w:rsidR="0088286F">
        <w:t>.</w:t>
      </w:r>
    </w:p>
    <w:p w14:paraId="0F2D0635" w14:textId="09B50361" w:rsidR="008417EE" w:rsidRDefault="008417EE" w:rsidP="002057AA">
      <w:pPr>
        <w:jc w:val="both"/>
      </w:pPr>
    </w:p>
    <w:p w14:paraId="4E87C2BE" w14:textId="66FD9A36" w:rsidR="008417EE" w:rsidRDefault="000E3915" w:rsidP="002057AA">
      <w:pPr>
        <w:jc w:val="both"/>
      </w:pPr>
      <w:r>
        <w:rPr>
          <w:noProof/>
        </w:rPr>
        <w:drawing>
          <wp:anchor distT="0" distB="0" distL="114300" distR="114300" simplePos="0" relativeHeight="251715584" behindDoc="0" locked="0" layoutInCell="1" allowOverlap="1" wp14:anchorId="72F75E78" wp14:editId="42A0AD51">
            <wp:simplePos x="0" y="0"/>
            <wp:positionH relativeFrom="margin">
              <wp:posOffset>-218328</wp:posOffset>
            </wp:positionH>
            <wp:positionV relativeFrom="margin">
              <wp:posOffset>5156163</wp:posOffset>
            </wp:positionV>
            <wp:extent cx="5612130" cy="176530"/>
            <wp:effectExtent l="0" t="0" r="762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945167.tmp"/>
                    <pic:cNvPicPr/>
                  </pic:nvPicPr>
                  <pic:blipFill>
                    <a:blip r:embed="rId27">
                      <a:extLst>
                        <a:ext uri="{28A0092B-C50C-407E-A947-70E740481C1C}">
                          <a14:useLocalDpi xmlns:a14="http://schemas.microsoft.com/office/drawing/2010/main" val="0"/>
                        </a:ext>
                      </a:extLst>
                    </a:blip>
                    <a:stretch>
                      <a:fillRect/>
                    </a:stretch>
                  </pic:blipFill>
                  <pic:spPr>
                    <a:xfrm>
                      <a:off x="0" y="0"/>
                      <a:ext cx="5612130" cy="176530"/>
                    </a:xfrm>
                    <a:prstGeom prst="rect">
                      <a:avLst/>
                    </a:prstGeom>
                  </pic:spPr>
                </pic:pic>
              </a:graphicData>
            </a:graphic>
          </wp:anchor>
        </w:drawing>
      </w:r>
    </w:p>
    <w:p w14:paraId="3C4ACAAA" w14:textId="2A06EEA3" w:rsidR="008417EE" w:rsidRDefault="008417EE" w:rsidP="002057AA">
      <w:pPr>
        <w:jc w:val="both"/>
      </w:pPr>
    </w:p>
    <w:p w14:paraId="6BBE05F1" w14:textId="7A034D1F" w:rsidR="008417EE" w:rsidRDefault="008417EE" w:rsidP="002057AA">
      <w:pPr>
        <w:jc w:val="both"/>
      </w:pPr>
    </w:p>
    <w:p w14:paraId="618E86BD" w14:textId="2999277F" w:rsidR="008417EE" w:rsidRDefault="008417EE" w:rsidP="002057AA">
      <w:pPr>
        <w:jc w:val="both"/>
      </w:pPr>
    </w:p>
    <w:p w14:paraId="665D3986" w14:textId="50CB31AF" w:rsidR="008417EE" w:rsidRDefault="008417EE" w:rsidP="002057AA">
      <w:pPr>
        <w:jc w:val="both"/>
      </w:pPr>
    </w:p>
    <w:p w14:paraId="0F11E607" w14:textId="01E85647" w:rsidR="008417EE" w:rsidRDefault="008417EE" w:rsidP="008417EE">
      <w:pPr>
        <w:jc w:val="both"/>
      </w:pPr>
    </w:p>
    <w:p w14:paraId="49428A54" w14:textId="77777777" w:rsidR="000E3915" w:rsidRDefault="000E3915" w:rsidP="008417EE">
      <w:pPr>
        <w:jc w:val="both"/>
      </w:pPr>
    </w:p>
    <w:p w14:paraId="20425DA9" w14:textId="77777777" w:rsidR="008417EE" w:rsidRDefault="008417EE" w:rsidP="008417EE">
      <w:pPr>
        <w:jc w:val="both"/>
      </w:pPr>
    </w:p>
    <w:p w14:paraId="62C76CFF" w14:textId="18C19CA0" w:rsidR="00AA6834" w:rsidRDefault="008417EE" w:rsidP="002057AA">
      <w:pPr>
        <w:jc w:val="both"/>
      </w:pPr>
      <w:bookmarkStart w:id="8" w:name="_Hlk53084201"/>
      <w:r>
        <w:t>P</w:t>
      </w:r>
      <w:r>
        <w:t xml:space="preserve">ara el botón Eliminar </w:t>
      </w:r>
    </w:p>
    <w:bookmarkEnd w:id="8"/>
    <w:p w14:paraId="087885CF" w14:textId="4F3B4321" w:rsidR="008417EE" w:rsidRDefault="001F1A83" w:rsidP="002057AA">
      <w:pPr>
        <w:jc w:val="both"/>
      </w:pPr>
      <w:r>
        <w:rPr>
          <w:noProof/>
        </w:rPr>
        <w:lastRenderedPageBreak/>
        <w:drawing>
          <wp:anchor distT="0" distB="0" distL="114300" distR="114300" simplePos="0" relativeHeight="251719680" behindDoc="0" locked="0" layoutInCell="1" allowOverlap="1" wp14:anchorId="0546AB06" wp14:editId="577E1BFA">
            <wp:simplePos x="0" y="0"/>
            <wp:positionH relativeFrom="margin">
              <wp:posOffset>-149751</wp:posOffset>
            </wp:positionH>
            <wp:positionV relativeFrom="margin">
              <wp:posOffset>-2767965</wp:posOffset>
            </wp:positionV>
            <wp:extent cx="5612130" cy="2859405"/>
            <wp:effectExtent l="0" t="0" r="7620" b="0"/>
            <wp:wrapSquare wrapText="bothSides"/>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94EBEA.tmp"/>
                    <pic:cNvPicPr/>
                  </pic:nvPicPr>
                  <pic:blipFill>
                    <a:blip r:embed="rId28">
                      <a:extLst>
                        <a:ext uri="{28A0092B-C50C-407E-A947-70E740481C1C}">
                          <a14:useLocalDpi xmlns:a14="http://schemas.microsoft.com/office/drawing/2010/main" val="0"/>
                        </a:ext>
                      </a:extLst>
                    </a:blip>
                    <a:stretch>
                      <a:fillRect/>
                    </a:stretch>
                  </pic:blipFill>
                  <pic:spPr>
                    <a:xfrm>
                      <a:off x="0" y="0"/>
                      <a:ext cx="5612130" cy="2859405"/>
                    </a:xfrm>
                    <a:prstGeom prst="rect">
                      <a:avLst/>
                    </a:prstGeom>
                  </pic:spPr>
                </pic:pic>
              </a:graphicData>
            </a:graphic>
          </wp:anchor>
        </w:drawing>
      </w:r>
      <w:r w:rsidR="000E3915">
        <w:rPr>
          <w:noProof/>
        </w:rPr>
        <w:drawing>
          <wp:anchor distT="0" distB="0" distL="114300" distR="114300" simplePos="0" relativeHeight="251702784" behindDoc="0" locked="0" layoutInCell="1" allowOverlap="1" wp14:anchorId="1207A7A6" wp14:editId="4AB7418D">
            <wp:simplePos x="0" y="0"/>
            <wp:positionH relativeFrom="margin">
              <wp:posOffset>0</wp:posOffset>
            </wp:positionH>
            <wp:positionV relativeFrom="margin">
              <wp:posOffset>645160</wp:posOffset>
            </wp:positionV>
            <wp:extent cx="6169025" cy="2781300"/>
            <wp:effectExtent l="0" t="0" r="3175" b="0"/>
            <wp:wrapSquare wrapText="bothSides"/>
            <wp:docPr id="18" name="Imagen 1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94928B.tmp"/>
                    <pic:cNvPicPr/>
                  </pic:nvPicPr>
                  <pic:blipFill>
                    <a:blip r:embed="rId29">
                      <a:extLst>
                        <a:ext uri="{28A0092B-C50C-407E-A947-70E740481C1C}">
                          <a14:useLocalDpi xmlns:a14="http://schemas.microsoft.com/office/drawing/2010/main" val="0"/>
                        </a:ext>
                      </a:extLst>
                    </a:blip>
                    <a:stretch>
                      <a:fillRect/>
                    </a:stretch>
                  </pic:blipFill>
                  <pic:spPr>
                    <a:xfrm>
                      <a:off x="0" y="0"/>
                      <a:ext cx="6169025" cy="2781300"/>
                    </a:xfrm>
                    <a:prstGeom prst="rect">
                      <a:avLst/>
                    </a:prstGeom>
                  </pic:spPr>
                </pic:pic>
              </a:graphicData>
            </a:graphic>
            <wp14:sizeRelV relativeFrom="margin">
              <wp14:pctHeight>0</wp14:pctHeight>
            </wp14:sizeRelV>
          </wp:anchor>
        </w:drawing>
      </w:r>
    </w:p>
    <w:p w14:paraId="6AAFD9E0" w14:textId="1555433B" w:rsidR="0088286F" w:rsidRDefault="00AA6834" w:rsidP="002057AA">
      <w:pPr>
        <w:jc w:val="both"/>
      </w:pPr>
      <w:bookmarkStart w:id="9" w:name="_Hlk53084234"/>
      <w:r>
        <w:t xml:space="preserve">El id que contenga el jtxt1 será el cliente que se eliminara </w:t>
      </w:r>
    </w:p>
    <w:bookmarkEnd w:id="9"/>
    <w:p w14:paraId="60140D61" w14:textId="25A6314A" w:rsidR="0088286F" w:rsidRDefault="000E3915" w:rsidP="002057AA">
      <w:pPr>
        <w:jc w:val="both"/>
      </w:pPr>
      <w:r>
        <w:rPr>
          <w:noProof/>
        </w:rPr>
        <w:drawing>
          <wp:anchor distT="0" distB="0" distL="114300" distR="114300" simplePos="0" relativeHeight="251704832" behindDoc="0" locked="0" layoutInCell="1" allowOverlap="1" wp14:anchorId="73BDB3AE" wp14:editId="7A4EA075">
            <wp:simplePos x="0" y="0"/>
            <wp:positionH relativeFrom="margin">
              <wp:posOffset>80682</wp:posOffset>
            </wp:positionH>
            <wp:positionV relativeFrom="margin">
              <wp:posOffset>4179682</wp:posOffset>
            </wp:positionV>
            <wp:extent cx="4454434" cy="2599055"/>
            <wp:effectExtent l="0" t="0" r="381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5953" t="21163" r="27378" b="30403"/>
                    <a:stretch/>
                  </pic:blipFill>
                  <pic:spPr bwMode="auto">
                    <a:xfrm>
                      <a:off x="0" y="0"/>
                      <a:ext cx="4454434" cy="2599055"/>
                    </a:xfrm>
                    <a:prstGeom prst="rect">
                      <a:avLst/>
                    </a:prstGeom>
                    <a:ln>
                      <a:noFill/>
                    </a:ln>
                    <a:extLst>
                      <a:ext uri="{53640926-AAD7-44D8-BBD7-CCE9431645EC}">
                        <a14:shadowObscured xmlns:a14="http://schemas.microsoft.com/office/drawing/2010/main"/>
                      </a:ext>
                    </a:extLst>
                  </pic:spPr>
                </pic:pic>
              </a:graphicData>
            </a:graphic>
          </wp:anchor>
        </w:drawing>
      </w:r>
    </w:p>
    <w:p w14:paraId="780E5A46" w14:textId="1C02568B" w:rsidR="0088286F" w:rsidRDefault="0088286F" w:rsidP="002057AA">
      <w:pPr>
        <w:jc w:val="both"/>
      </w:pPr>
    </w:p>
    <w:p w14:paraId="6DE6E08E" w14:textId="77777777" w:rsidR="000E3915" w:rsidRDefault="000E3915" w:rsidP="002057AA">
      <w:pPr>
        <w:jc w:val="both"/>
      </w:pPr>
    </w:p>
    <w:p w14:paraId="6892BBCA" w14:textId="77777777" w:rsidR="000E3915" w:rsidRDefault="000E3915" w:rsidP="002057AA">
      <w:pPr>
        <w:jc w:val="both"/>
      </w:pPr>
    </w:p>
    <w:p w14:paraId="56B6FA32" w14:textId="77777777" w:rsidR="000E3915" w:rsidRDefault="000E3915" w:rsidP="002057AA">
      <w:pPr>
        <w:jc w:val="both"/>
      </w:pPr>
    </w:p>
    <w:p w14:paraId="282AA0A2" w14:textId="77777777" w:rsidR="000E3915" w:rsidRDefault="000E3915" w:rsidP="002057AA">
      <w:pPr>
        <w:jc w:val="both"/>
      </w:pPr>
    </w:p>
    <w:p w14:paraId="58EADB47" w14:textId="77777777" w:rsidR="000E3915" w:rsidRDefault="000E3915" w:rsidP="002057AA">
      <w:pPr>
        <w:jc w:val="both"/>
      </w:pPr>
    </w:p>
    <w:p w14:paraId="0A1F3FB5" w14:textId="77777777" w:rsidR="000E3915" w:rsidRDefault="000E3915" w:rsidP="002057AA">
      <w:pPr>
        <w:jc w:val="both"/>
      </w:pPr>
    </w:p>
    <w:p w14:paraId="65277B68" w14:textId="77777777" w:rsidR="000E3915" w:rsidRDefault="000E3915" w:rsidP="002057AA">
      <w:pPr>
        <w:jc w:val="both"/>
      </w:pPr>
    </w:p>
    <w:p w14:paraId="08AC92CB" w14:textId="77777777" w:rsidR="000E3915" w:rsidRDefault="000E3915" w:rsidP="002057AA">
      <w:pPr>
        <w:jc w:val="both"/>
      </w:pPr>
    </w:p>
    <w:p w14:paraId="0631624E" w14:textId="77777777" w:rsidR="000E3915" w:rsidRDefault="000E3915" w:rsidP="002057AA">
      <w:pPr>
        <w:jc w:val="both"/>
      </w:pPr>
    </w:p>
    <w:p w14:paraId="39C5ADEB" w14:textId="6FF2C34D" w:rsidR="000E3915" w:rsidRDefault="000E3915" w:rsidP="002057AA">
      <w:pPr>
        <w:jc w:val="both"/>
      </w:pPr>
      <w:bookmarkStart w:id="10" w:name="_Hlk53084388"/>
      <w:r>
        <w:t xml:space="preserve">Para el botón de actualizar </w:t>
      </w:r>
    </w:p>
    <w:bookmarkEnd w:id="10"/>
    <w:p w14:paraId="7F29DDD6" w14:textId="02DBB283" w:rsidR="000E3915" w:rsidRDefault="000E3915" w:rsidP="002057AA">
      <w:pPr>
        <w:jc w:val="both"/>
      </w:pPr>
    </w:p>
    <w:p w14:paraId="7AA6B11A" w14:textId="7647C10B" w:rsidR="00513089" w:rsidRDefault="00513089" w:rsidP="002057AA">
      <w:pPr>
        <w:jc w:val="both"/>
      </w:pPr>
      <w:bookmarkStart w:id="11" w:name="_Hlk53084484"/>
      <w:r>
        <w:lastRenderedPageBreak/>
        <w:t>En el set de los atributos que son objetos se debe especificar el nombre del objeto y dentro de ellos se debe poner un (?)</w:t>
      </w:r>
      <w:r w:rsidR="00586C9B">
        <w:t>.</w:t>
      </w:r>
    </w:p>
    <w:p w14:paraId="6894A834" w14:textId="7EF39C43" w:rsidR="00586C9B" w:rsidRDefault="00586C9B" w:rsidP="002057AA">
      <w:pPr>
        <w:jc w:val="both"/>
      </w:pPr>
      <w:r>
        <w:t xml:space="preserve">Actualizaremos el registro 6 </w:t>
      </w:r>
    </w:p>
    <w:bookmarkEnd w:id="11"/>
    <w:p w14:paraId="62BEC467" w14:textId="6709AE4B" w:rsidR="000E3915" w:rsidRDefault="000E3915" w:rsidP="002057AA">
      <w:pPr>
        <w:jc w:val="both"/>
      </w:pPr>
      <w:r>
        <w:rPr>
          <w:noProof/>
        </w:rPr>
        <w:drawing>
          <wp:inline distT="0" distB="0" distL="0" distR="0" wp14:anchorId="3EAFC280" wp14:editId="50C9C14E">
            <wp:extent cx="5612130" cy="1127125"/>
            <wp:effectExtent l="0" t="0" r="7620" b="0"/>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943756.tmp"/>
                    <pic:cNvPicPr/>
                  </pic:nvPicPr>
                  <pic:blipFill>
                    <a:blip r:embed="rId31">
                      <a:extLst>
                        <a:ext uri="{28A0092B-C50C-407E-A947-70E740481C1C}">
                          <a14:useLocalDpi xmlns:a14="http://schemas.microsoft.com/office/drawing/2010/main" val="0"/>
                        </a:ext>
                      </a:extLst>
                    </a:blip>
                    <a:stretch>
                      <a:fillRect/>
                    </a:stretch>
                  </pic:blipFill>
                  <pic:spPr>
                    <a:xfrm>
                      <a:off x="0" y="0"/>
                      <a:ext cx="5612130" cy="1127125"/>
                    </a:xfrm>
                    <a:prstGeom prst="rect">
                      <a:avLst/>
                    </a:prstGeom>
                  </pic:spPr>
                </pic:pic>
              </a:graphicData>
            </a:graphic>
          </wp:inline>
        </w:drawing>
      </w:r>
    </w:p>
    <w:p w14:paraId="79704EBB" w14:textId="23DD95A3" w:rsidR="000E3915" w:rsidRDefault="000E3915" w:rsidP="002057AA">
      <w:pPr>
        <w:jc w:val="both"/>
      </w:pPr>
      <w:r>
        <w:rPr>
          <w:noProof/>
        </w:rPr>
        <w:drawing>
          <wp:inline distT="0" distB="0" distL="0" distR="0" wp14:anchorId="3157E4B7" wp14:editId="13EE0AF6">
            <wp:extent cx="2612226" cy="165975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7114" t="22892" r="26322" b="24485"/>
                    <a:stretch/>
                  </pic:blipFill>
                  <pic:spPr bwMode="auto">
                    <a:xfrm>
                      <a:off x="0" y="0"/>
                      <a:ext cx="2613264" cy="1660410"/>
                    </a:xfrm>
                    <a:prstGeom prst="rect">
                      <a:avLst/>
                    </a:prstGeom>
                    <a:ln>
                      <a:noFill/>
                    </a:ln>
                    <a:extLst>
                      <a:ext uri="{53640926-AAD7-44D8-BBD7-CCE9431645EC}">
                        <a14:shadowObscured xmlns:a14="http://schemas.microsoft.com/office/drawing/2010/main"/>
                      </a:ext>
                    </a:extLst>
                  </pic:spPr>
                </pic:pic>
              </a:graphicData>
            </a:graphic>
          </wp:inline>
        </w:drawing>
      </w:r>
    </w:p>
    <w:p w14:paraId="06C25301" w14:textId="454631EE" w:rsidR="000E3915" w:rsidRDefault="000E3915" w:rsidP="002057AA">
      <w:pPr>
        <w:jc w:val="both"/>
      </w:pPr>
      <w:r>
        <w:rPr>
          <w:noProof/>
        </w:rPr>
        <w:drawing>
          <wp:inline distT="0" distB="0" distL="0" distR="0" wp14:anchorId="30F65220" wp14:editId="78DA8A34">
            <wp:extent cx="5612130" cy="23558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94E967.tmp"/>
                    <pic:cNvPicPr/>
                  </pic:nvPicPr>
                  <pic:blipFill>
                    <a:blip r:embed="rId33">
                      <a:extLst>
                        <a:ext uri="{28A0092B-C50C-407E-A947-70E740481C1C}">
                          <a14:useLocalDpi xmlns:a14="http://schemas.microsoft.com/office/drawing/2010/main" val="0"/>
                        </a:ext>
                      </a:extLst>
                    </a:blip>
                    <a:stretch>
                      <a:fillRect/>
                    </a:stretch>
                  </pic:blipFill>
                  <pic:spPr>
                    <a:xfrm>
                      <a:off x="0" y="0"/>
                      <a:ext cx="5612130" cy="235585"/>
                    </a:xfrm>
                    <a:prstGeom prst="rect">
                      <a:avLst/>
                    </a:prstGeom>
                  </pic:spPr>
                </pic:pic>
              </a:graphicData>
            </a:graphic>
          </wp:inline>
        </w:drawing>
      </w:r>
    </w:p>
    <w:p w14:paraId="197FBCB3" w14:textId="1620FB7E" w:rsidR="00586C9B" w:rsidRDefault="003B0C1C" w:rsidP="002057AA">
      <w:pPr>
        <w:jc w:val="both"/>
      </w:pPr>
      <w:bookmarkStart w:id="12" w:name="_Hlk53084540"/>
      <w:r>
        <w:t>Para el botón mostrar</w:t>
      </w:r>
    </w:p>
    <w:bookmarkEnd w:id="12"/>
    <w:p w14:paraId="0A5CD710" w14:textId="29D66F9E" w:rsidR="00121517" w:rsidRDefault="00121517" w:rsidP="002057AA">
      <w:pPr>
        <w:jc w:val="both"/>
      </w:pPr>
      <w:r>
        <w:rPr>
          <w:noProof/>
        </w:rPr>
        <w:lastRenderedPageBreak/>
        <w:drawing>
          <wp:inline distT="0" distB="0" distL="0" distR="0" wp14:anchorId="2802840E" wp14:editId="6741365E">
            <wp:extent cx="4706007" cy="3781953"/>
            <wp:effectExtent l="0" t="0" r="0" b="9525"/>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94A5D4.tmp"/>
                    <pic:cNvPicPr/>
                  </pic:nvPicPr>
                  <pic:blipFill>
                    <a:blip r:embed="rId34">
                      <a:extLst>
                        <a:ext uri="{28A0092B-C50C-407E-A947-70E740481C1C}">
                          <a14:useLocalDpi xmlns:a14="http://schemas.microsoft.com/office/drawing/2010/main" val="0"/>
                        </a:ext>
                      </a:extLst>
                    </a:blip>
                    <a:stretch>
                      <a:fillRect/>
                    </a:stretch>
                  </pic:blipFill>
                  <pic:spPr>
                    <a:xfrm>
                      <a:off x="0" y="0"/>
                      <a:ext cx="4706007" cy="3781953"/>
                    </a:xfrm>
                    <a:prstGeom prst="rect">
                      <a:avLst/>
                    </a:prstGeom>
                  </pic:spPr>
                </pic:pic>
              </a:graphicData>
            </a:graphic>
          </wp:inline>
        </w:drawing>
      </w:r>
    </w:p>
    <w:p w14:paraId="2284C9FB" w14:textId="27668F98" w:rsidR="009739FF" w:rsidRDefault="009739FF" w:rsidP="002057AA">
      <w:pPr>
        <w:jc w:val="both"/>
      </w:pPr>
      <w:bookmarkStart w:id="13" w:name="_Hlk53084580"/>
      <w:r>
        <w:t>Para poder mostrar los datos creamos otro JFrame Form y agrumaos una tabla que contendrá los datos de la tabla cliente_tb.</w:t>
      </w:r>
    </w:p>
    <w:bookmarkEnd w:id="13"/>
    <w:p w14:paraId="5CAF6AD7" w14:textId="3838DDE6" w:rsidR="003B0C1C" w:rsidRDefault="009739FF" w:rsidP="002057AA">
      <w:pPr>
        <w:jc w:val="both"/>
      </w:pPr>
      <w:r>
        <w:rPr>
          <w:noProof/>
        </w:rPr>
        <w:lastRenderedPageBreak/>
        <w:drawing>
          <wp:anchor distT="0" distB="0" distL="114300" distR="114300" simplePos="0" relativeHeight="251723776" behindDoc="0" locked="0" layoutInCell="1" allowOverlap="1" wp14:anchorId="3FB3E8FC" wp14:editId="68EF84E1">
            <wp:simplePos x="0" y="0"/>
            <wp:positionH relativeFrom="margin">
              <wp:posOffset>-3810</wp:posOffset>
            </wp:positionH>
            <wp:positionV relativeFrom="margin">
              <wp:posOffset>-651510</wp:posOffset>
            </wp:positionV>
            <wp:extent cx="5612130" cy="4916170"/>
            <wp:effectExtent l="0" t="0" r="7620" b="0"/>
            <wp:wrapSquare wrapText="bothSides"/>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94DD34.tmp"/>
                    <pic:cNvPicPr/>
                  </pic:nvPicPr>
                  <pic:blipFill>
                    <a:blip r:embed="rId35">
                      <a:extLst>
                        <a:ext uri="{28A0092B-C50C-407E-A947-70E740481C1C}">
                          <a14:useLocalDpi xmlns:a14="http://schemas.microsoft.com/office/drawing/2010/main" val="0"/>
                        </a:ext>
                      </a:extLst>
                    </a:blip>
                    <a:stretch>
                      <a:fillRect/>
                    </a:stretch>
                  </pic:blipFill>
                  <pic:spPr>
                    <a:xfrm>
                      <a:off x="0" y="0"/>
                      <a:ext cx="5612130" cy="4916170"/>
                    </a:xfrm>
                    <a:prstGeom prst="rect">
                      <a:avLst/>
                    </a:prstGeom>
                  </pic:spPr>
                </pic:pic>
              </a:graphicData>
            </a:graphic>
          </wp:anchor>
        </w:drawing>
      </w:r>
    </w:p>
    <w:p w14:paraId="468B4B5C" w14:textId="78A58410" w:rsidR="003B0C1C" w:rsidRDefault="009739FF" w:rsidP="002057AA">
      <w:pPr>
        <w:jc w:val="both"/>
      </w:pPr>
      <w:r>
        <w:rPr>
          <w:noProof/>
        </w:rPr>
        <w:drawing>
          <wp:anchor distT="0" distB="0" distL="114300" distR="114300" simplePos="0" relativeHeight="251721728" behindDoc="0" locked="0" layoutInCell="1" allowOverlap="1" wp14:anchorId="3D9F09F1" wp14:editId="273AEE1F">
            <wp:simplePos x="0" y="0"/>
            <wp:positionH relativeFrom="margin">
              <wp:posOffset>685800</wp:posOffset>
            </wp:positionH>
            <wp:positionV relativeFrom="margin">
              <wp:posOffset>4707255</wp:posOffset>
            </wp:positionV>
            <wp:extent cx="3915321" cy="2753109"/>
            <wp:effectExtent l="0" t="0" r="9525" b="9525"/>
            <wp:wrapSquare wrapText="bothSides"/>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9443C.tmp"/>
                    <pic:cNvPicPr/>
                  </pic:nvPicPr>
                  <pic:blipFill>
                    <a:blip r:embed="rId36">
                      <a:extLst>
                        <a:ext uri="{28A0092B-C50C-407E-A947-70E740481C1C}">
                          <a14:useLocalDpi xmlns:a14="http://schemas.microsoft.com/office/drawing/2010/main" val="0"/>
                        </a:ext>
                      </a:extLst>
                    </a:blip>
                    <a:stretch>
                      <a:fillRect/>
                    </a:stretch>
                  </pic:blipFill>
                  <pic:spPr>
                    <a:xfrm>
                      <a:off x="0" y="0"/>
                      <a:ext cx="3915321" cy="2753109"/>
                    </a:xfrm>
                    <a:prstGeom prst="rect">
                      <a:avLst/>
                    </a:prstGeom>
                  </pic:spPr>
                </pic:pic>
              </a:graphicData>
            </a:graphic>
          </wp:anchor>
        </w:drawing>
      </w:r>
    </w:p>
    <w:p w14:paraId="63116CB3" w14:textId="13493062" w:rsidR="00586C9B" w:rsidRDefault="00586C9B" w:rsidP="002057AA">
      <w:pPr>
        <w:jc w:val="both"/>
      </w:pPr>
    </w:p>
    <w:p w14:paraId="2B83B8E5" w14:textId="06AF2CD3" w:rsidR="0088286F" w:rsidRDefault="0088286F" w:rsidP="002057AA">
      <w:pPr>
        <w:jc w:val="both"/>
      </w:pPr>
    </w:p>
    <w:p w14:paraId="145ADFCC" w14:textId="44F83CCB" w:rsidR="00AA6834" w:rsidRDefault="00AA6834" w:rsidP="002057AA">
      <w:pPr>
        <w:jc w:val="both"/>
      </w:pPr>
    </w:p>
    <w:p w14:paraId="52E0493F" w14:textId="3DCCC359" w:rsidR="00CD6B58" w:rsidRDefault="00CD6B58" w:rsidP="002057AA">
      <w:pPr>
        <w:jc w:val="both"/>
      </w:pPr>
    </w:p>
    <w:p w14:paraId="24D44559" w14:textId="27E48395" w:rsidR="00CD6B58" w:rsidRDefault="00CD6B58" w:rsidP="002057AA">
      <w:pPr>
        <w:jc w:val="both"/>
      </w:pPr>
    </w:p>
    <w:p w14:paraId="7277907B" w14:textId="4C6336DA" w:rsidR="00CD6B58" w:rsidRDefault="00CD6B58" w:rsidP="002057AA">
      <w:pPr>
        <w:jc w:val="both"/>
      </w:pPr>
    </w:p>
    <w:p w14:paraId="3603D1DE" w14:textId="10B29CE1" w:rsidR="00CD6B58" w:rsidRDefault="00CD6B58" w:rsidP="002057AA">
      <w:pPr>
        <w:jc w:val="both"/>
      </w:pPr>
    </w:p>
    <w:p w14:paraId="7A33A803" w14:textId="23BD228A" w:rsidR="00CD6B58" w:rsidRDefault="00CD6B58" w:rsidP="002057AA">
      <w:pPr>
        <w:jc w:val="both"/>
      </w:pPr>
    </w:p>
    <w:p w14:paraId="150F99F1" w14:textId="5F6CCB47" w:rsidR="009739FF" w:rsidRDefault="009739FF" w:rsidP="002057AA">
      <w:pPr>
        <w:jc w:val="both"/>
      </w:pPr>
      <w:bookmarkStart w:id="14" w:name="_Hlk53084642"/>
      <w:r>
        <w:lastRenderedPageBreak/>
        <w:t xml:space="preserve">También dentro de los objetos podemos crear métodos dentro del cliente_typ hacemos un método para que nos devuelva el id_cliente </w:t>
      </w:r>
      <w:r w:rsidR="00D11CB0">
        <w:t>para poder usarlo en la tabla cliente_tb</w:t>
      </w:r>
    </w:p>
    <w:bookmarkEnd w:id="14"/>
    <w:p w14:paraId="4BCB9C73" w14:textId="1FA0E381" w:rsidR="009739FF" w:rsidRDefault="009739FF" w:rsidP="002057AA">
      <w:pPr>
        <w:jc w:val="both"/>
      </w:pPr>
      <w:r>
        <w:rPr>
          <w:noProof/>
        </w:rPr>
        <w:drawing>
          <wp:inline distT="0" distB="0" distL="0" distR="0" wp14:anchorId="5B1AD877" wp14:editId="23055BD6">
            <wp:extent cx="4923692" cy="2411977"/>
            <wp:effectExtent l="0" t="0" r="0" b="7620"/>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positiva2.JPG"/>
                    <pic:cNvPicPr/>
                  </pic:nvPicPr>
                  <pic:blipFill rotWithShape="1">
                    <a:blip r:embed="rId37">
                      <a:extLst>
                        <a:ext uri="{28A0092B-C50C-407E-A947-70E740481C1C}">
                          <a14:useLocalDpi xmlns:a14="http://schemas.microsoft.com/office/drawing/2010/main" val="0"/>
                        </a:ext>
                      </a:extLst>
                    </a:blip>
                    <a:srcRect l="20053" t="18145" r="18528" b="28362"/>
                    <a:stretch/>
                  </pic:blipFill>
                  <pic:spPr bwMode="auto">
                    <a:xfrm>
                      <a:off x="0" y="0"/>
                      <a:ext cx="4976842" cy="2438014"/>
                    </a:xfrm>
                    <a:prstGeom prst="rect">
                      <a:avLst/>
                    </a:prstGeom>
                    <a:ln>
                      <a:noFill/>
                    </a:ln>
                    <a:extLst>
                      <a:ext uri="{53640926-AAD7-44D8-BBD7-CCE9431645EC}">
                        <a14:shadowObscured xmlns:a14="http://schemas.microsoft.com/office/drawing/2010/main"/>
                      </a:ext>
                    </a:extLst>
                  </pic:spPr>
                </pic:pic>
              </a:graphicData>
            </a:graphic>
          </wp:inline>
        </w:drawing>
      </w:r>
    </w:p>
    <w:p w14:paraId="7A449FA1" w14:textId="06304AB6" w:rsidR="00D11CB0" w:rsidRDefault="00D11CB0" w:rsidP="002057AA">
      <w:pPr>
        <w:jc w:val="both"/>
      </w:pPr>
      <w:r>
        <w:rPr>
          <w:noProof/>
        </w:rPr>
        <w:drawing>
          <wp:inline distT="0" distB="0" distL="0" distR="0" wp14:anchorId="05AECD36" wp14:editId="161EB2B1">
            <wp:extent cx="4001058" cy="3057952"/>
            <wp:effectExtent l="0" t="0" r="0" b="9525"/>
            <wp:docPr id="129" name="Imagen 1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Captura de pantalla (141).png"/>
                    <pic:cNvPicPr/>
                  </pic:nvPicPr>
                  <pic:blipFill>
                    <a:blip r:embed="rId38">
                      <a:extLst>
                        <a:ext uri="{28A0092B-C50C-407E-A947-70E740481C1C}">
                          <a14:useLocalDpi xmlns:a14="http://schemas.microsoft.com/office/drawing/2010/main" val="0"/>
                        </a:ext>
                      </a:extLst>
                    </a:blip>
                    <a:stretch>
                      <a:fillRect/>
                    </a:stretch>
                  </pic:blipFill>
                  <pic:spPr>
                    <a:xfrm>
                      <a:off x="0" y="0"/>
                      <a:ext cx="4001058" cy="3057952"/>
                    </a:xfrm>
                    <a:prstGeom prst="rect">
                      <a:avLst/>
                    </a:prstGeom>
                  </pic:spPr>
                </pic:pic>
              </a:graphicData>
            </a:graphic>
          </wp:inline>
        </w:drawing>
      </w:r>
    </w:p>
    <w:p w14:paraId="289559D4" w14:textId="45AD52D8" w:rsidR="00CD6B58" w:rsidRDefault="00CD6B58" w:rsidP="002057AA">
      <w:pPr>
        <w:jc w:val="both"/>
      </w:pPr>
    </w:p>
    <w:p w14:paraId="1EC6A1A4" w14:textId="4533D49D" w:rsidR="00CD6B58" w:rsidRDefault="00CD6B58" w:rsidP="002057AA">
      <w:pPr>
        <w:jc w:val="both"/>
      </w:pPr>
    </w:p>
    <w:p w14:paraId="7070622D" w14:textId="22733BB4" w:rsidR="00CD6B58" w:rsidRDefault="00CD6B58" w:rsidP="002057AA">
      <w:pPr>
        <w:jc w:val="both"/>
      </w:pPr>
    </w:p>
    <w:p w14:paraId="34D064E3" w14:textId="20EED819" w:rsidR="00CD6B58" w:rsidRDefault="00CD6B58" w:rsidP="002057AA">
      <w:pPr>
        <w:jc w:val="both"/>
      </w:pPr>
    </w:p>
    <w:p w14:paraId="035F48BB" w14:textId="77777777" w:rsidR="00982394" w:rsidRDefault="00982394">
      <w:pPr>
        <w:rPr>
          <w:rFonts w:ascii="Arial" w:eastAsiaTheme="majorEastAsia" w:hAnsi="Arial" w:cstheme="majorBidi"/>
          <w:b/>
          <w:color w:val="365F91" w:themeColor="accent1" w:themeShade="BF"/>
          <w:sz w:val="28"/>
          <w:szCs w:val="32"/>
        </w:rPr>
      </w:pPr>
    </w:p>
    <w:p w14:paraId="7BF419AA" w14:textId="7E73EFA6" w:rsidR="00982394" w:rsidRDefault="00982394" w:rsidP="00982394">
      <w:pPr>
        <w:pStyle w:val="Ttulo1"/>
      </w:pPr>
      <w:r>
        <w:t>Comparativa con el modelo ER.</w:t>
      </w:r>
      <w:bookmarkEnd w:id="5"/>
      <w:r>
        <w:t xml:space="preserve"> </w:t>
      </w:r>
    </w:p>
    <w:p w14:paraId="119281D0" w14:textId="765FD554" w:rsidR="00982394" w:rsidRDefault="00982394" w:rsidP="00681371">
      <w:pPr>
        <w:pStyle w:val="Textoindependiente"/>
        <w:spacing w:line="360" w:lineRule="auto"/>
        <w:rPr>
          <w:rFonts w:cs="Arial"/>
          <w:sz w:val="22"/>
          <w:szCs w:val="22"/>
        </w:rPr>
      </w:pPr>
    </w:p>
    <w:p w14:paraId="5587EBCE" w14:textId="29EB997F" w:rsidR="00BC4C8A" w:rsidRPr="00FE2EE8" w:rsidRDefault="00BC4C8A" w:rsidP="00681371">
      <w:pPr>
        <w:pStyle w:val="Textoindependiente"/>
        <w:spacing w:line="360" w:lineRule="auto"/>
        <w:rPr>
          <w:rFonts w:asciiTheme="minorHAnsi" w:eastAsiaTheme="minorEastAsia" w:hAnsiTheme="minorHAnsi" w:cstheme="minorBidi"/>
          <w:b/>
          <w:bCs/>
          <w:sz w:val="22"/>
          <w:szCs w:val="22"/>
          <w:lang w:val="es-MX"/>
        </w:rPr>
      </w:pPr>
      <w:bookmarkStart w:id="15" w:name="_Hlk53084716"/>
      <w:r w:rsidRPr="00FE2EE8">
        <w:rPr>
          <w:rFonts w:asciiTheme="minorHAnsi" w:eastAsiaTheme="minorEastAsia" w:hAnsiTheme="minorHAnsi" w:cstheme="minorBidi"/>
          <w:b/>
          <w:bCs/>
          <w:sz w:val="22"/>
          <w:szCs w:val="22"/>
          <w:lang w:val="es-MX"/>
        </w:rPr>
        <w:t xml:space="preserve">Orientada a objetos </w:t>
      </w:r>
    </w:p>
    <w:p w14:paraId="4E6C7900" w14:textId="31C41B7A" w:rsidR="00BC4C8A" w:rsidRDefault="00BC4C8A" w:rsidP="00BC4C8A">
      <w:pPr>
        <w:pStyle w:val="Textoindependiente"/>
        <w:numPr>
          <w:ilvl w:val="0"/>
          <w:numId w:val="17"/>
        </w:numPr>
        <w:spacing w:line="360" w:lineRule="auto"/>
        <w:rPr>
          <w:rFonts w:cs="Arial"/>
          <w:sz w:val="22"/>
          <w:szCs w:val="22"/>
        </w:rPr>
      </w:pPr>
      <w:r>
        <w:rPr>
          <w:rFonts w:cs="Arial"/>
          <w:sz w:val="22"/>
          <w:szCs w:val="22"/>
        </w:rPr>
        <w:t xml:space="preserve">Encapsulamiento </w:t>
      </w:r>
    </w:p>
    <w:p w14:paraId="4B5EE745" w14:textId="736849A5" w:rsidR="00BC4C8A" w:rsidRDefault="00BC4C8A" w:rsidP="00BC4C8A">
      <w:pPr>
        <w:pStyle w:val="Textoindependiente"/>
        <w:numPr>
          <w:ilvl w:val="0"/>
          <w:numId w:val="17"/>
        </w:numPr>
        <w:spacing w:line="360" w:lineRule="auto"/>
        <w:rPr>
          <w:rFonts w:cs="Arial"/>
          <w:sz w:val="22"/>
          <w:szCs w:val="22"/>
        </w:rPr>
      </w:pPr>
      <w:r>
        <w:rPr>
          <w:rFonts w:cs="Arial"/>
          <w:sz w:val="22"/>
          <w:szCs w:val="22"/>
        </w:rPr>
        <w:t xml:space="preserve">Soporte de objetos complejos </w:t>
      </w:r>
    </w:p>
    <w:p w14:paraId="02DE3927" w14:textId="50843E07" w:rsidR="00BC4C8A" w:rsidRDefault="00BC4C8A" w:rsidP="00BC4C8A">
      <w:pPr>
        <w:pStyle w:val="Textoindependiente"/>
        <w:numPr>
          <w:ilvl w:val="0"/>
          <w:numId w:val="17"/>
        </w:numPr>
        <w:spacing w:line="360" w:lineRule="auto"/>
        <w:rPr>
          <w:rFonts w:cs="Arial"/>
          <w:sz w:val="22"/>
          <w:szCs w:val="22"/>
        </w:rPr>
      </w:pPr>
      <w:r>
        <w:rPr>
          <w:rFonts w:cs="Arial"/>
          <w:sz w:val="22"/>
          <w:szCs w:val="22"/>
        </w:rPr>
        <w:t xml:space="preserve">Herencia </w:t>
      </w:r>
    </w:p>
    <w:p w14:paraId="7C4C7A64" w14:textId="6C47930F" w:rsidR="00BC4C8A" w:rsidRDefault="00BC4C8A" w:rsidP="00BC4C8A">
      <w:pPr>
        <w:pStyle w:val="Textoindependiente"/>
        <w:numPr>
          <w:ilvl w:val="0"/>
          <w:numId w:val="17"/>
        </w:numPr>
        <w:spacing w:line="360" w:lineRule="auto"/>
        <w:rPr>
          <w:rFonts w:cs="Arial"/>
          <w:sz w:val="22"/>
          <w:szCs w:val="22"/>
        </w:rPr>
      </w:pPr>
      <w:r>
        <w:rPr>
          <w:rFonts w:cs="Arial"/>
          <w:sz w:val="22"/>
          <w:szCs w:val="22"/>
        </w:rPr>
        <w:t xml:space="preserve">Soporte de un lenguaje de programación orientado a objetos </w:t>
      </w:r>
    </w:p>
    <w:p w14:paraId="10E1A621" w14:textId="2638FE45" w:rsidR="00BC4C8A" w:rsidRDefault="00BC4C8A" w:rsidP="00BC4C8A">
      <w:pPr>
        <w:pStyle w:val="Textoindependiente"/>
        <w:numPr>
          <w:ilvl w:val="0"/>
          <w:numId w:val="17"/>
        </w:numPr>
        <w:spacing w:line="360" w:lineRule="auto"/>
        <w:rPr>
          <w:rFonts w:cs="Arial"/>
          <w:sz w:val="22"/>
          <w:szCs w:val="22"/>
        </w:rPr>
      </w:pPr>
      <w:r>
        <w:rPr>
          <w:rFonts w:cs="Arial"/>
          <w:sz w:val="22"/>
          <w:szCs w:val="22"/>
        </w:rPr>
        <w:t xml:space="preserve">Polimorfismo </w:t>
      </w:r>
    </w:p>
    <w:p w14:paraId="737F739B" w14:textId="7AB50BD1" w:rsidR="00BC4C8A" w:rsidRDefault="00BC4C8A" w:rsidP="00BC4C8A">
      <w:pPr>
        <w:pStyle w:val="Textoindependiente"/>
        <w:numPr>
          <w:ilvl w:val="0"/>
          <w:numId w:val="17"/>
        </w:numPr>
        <w:spacing w:line="360" w:lineRule="auto"/>
        <w:rPr>
          <w:rFonts w:cs="Arial"/>
          <w:sz w:val="22"/>
          <w:szCs w:val="22"/>
        </w:rPr>
      </w:pPr>
      <w:r>
        <w:rPr>
          <w:rFonts w:cs="Arial"/>
          <w:sz w:val="22"/>
          <w:szCs w:val="22"/>
        </w:rPr>
        <w:t>Identificador de objeto</w:t>
      </w:r>
    </w:p>
    <w:p w14:paraId="0E933FC0" w14:textId="77777777" w:rsidR="00BC4C8A" w:rsidRDefault="00BC4C8A" w:rsidP="00BC4C8A">
      <w:pPr>
        <w:pStyle w:val="Textoindependiente"/>
        <w:spacing w:line="360" w:lineRule="auto"/>
        <w:ind w:left="720"/>
        <w:rPr>
          <w:rFonts w:cs="Arial"/>
          <w:sz w:val="22"/>
          <w:szCs w:val="22"/>
        </w:rPr>
      </w:pPr>
    </w:p>
    <w:p w14:paraId="467E7010" w14:textId="2891C165" w:rsidR="00BC4C8A" w:rsidRPr="00FE2EE8" w:rsidRDefault="00BC4C8A" w:rsidP="00BC4C8A">
      <w:pPr>
        <w:pStyle w:val="Textoindependiente"/>
        <w:spacing w:line="360" w:lineRule="auto"/>
        <w:rPr>
          <w:rFonts w:asciiTheme="minorHAnsi" w:eastAsiaTheme="minorEastAsia" w:hAnsiTheme="minorHAnsi" w:cstheme="minorBidi"/>
          <w:b/>
          <w:bCs/>
          <w:sz w:val="22"/>
          <w:szCs w:val="22"/>
          <w:lang w:val="es-MX"/>
        </w:rPr>
      </w:pPr>
      <w:r w:rsidRPr="00FE2EE8">
        <w:rPr>
          <w:rFonts w:asciiTheme="minorHAnsi" w:eastAsiaTheme="minorEastAsia" w:hAnsiTheme="minorHAnsi" w:cstheme="minorBidi"/>
          <w:b/>
          <w:bCs/>
          <w:sz w:val="22"/>
          <w:szCs w:val="22"/>
          <w:lang w:val="es-MX"/>
        </w:rPr>
        <w:t>Modelo relacional</w:t>
      </w:r>
    </w:p>
    <w:p w14:paraId="17EA762D" w14:textId="50042ABA" w:rsidR="00BC4C8A" w:rsidRPr="00FE2EE8" w:rsidRDefault="00BC4C8A" w:rsidP="00BC4C8A">
      <w:pPr>
        <w:pStyle w:val="Textoindependiente"/>
        <w:spacing w:line="360" w:lineRule="auto"/>
        <w:rPr>
          <w:rFonts w:asciiTheme="minorHAnsi" w:eastAsiaTheme="minorEastAsia" w:hAnsiTheme="minorHAnsi" w:cstheme="minorBidi"/>
          <w:sz w:val="22"/>
          <w:szCs w:val="22"/>
          <w:lang w:val="es-MX"/>
        </w:rPr>
      </w:pPr>
      <w:r w:rsidRPr="00FE2EE8">
        <w:rPr>
          <w:rFonts w:asciiTheme="minorHAnsi" w:eastAsiaTheme="minorEastAsia" w:hAnsiTheme="minorHAnsi" w:cstheme="minorBidi"/>
          <w:sz w:val="22"/>
          <w:szCs w:val="22"/>
          <w:lang w:val="es-MX"/>
        </w:rPr>
        <w:t>Una base de datos relacional es un conjunto finito de</w:t>
      </w:r>
      <w:r w:rsidRPr="00FE2EE8">
        <w:rPr>
          <w:rFonts w:asciiTheme="minorHAnsi" w:eastAsiaTheme="minorEastAsia" w:hAnsiTheme="minorHAnsi" w:cstheme="minorBidi"/>
          <w:sz w:val="22"/>
          <w:szCs w:val="22"/>
          <w:lang w:val="es-MX"/>
        </w:rPr>
        <w:t xml:space="preserve"> </w:t>
      </w:r>
      <w:r w:rsidRPr="00FE2EE8">
        <w:rPr>
          <w:rFonts w:asciiTheme="minorHAnsi" w:eastAsiaTheme="minorEastAsia" w:hAnsiTheme="minorHAnsi" w:cstheme="minorBidi"/>
          <w:sz w:val="22"/>
          <w:szCs w:val="22"/>
          <w:lang w:val="es-MX"/>
        </w:rPr>
        <w:t>relaciones junto con una serie de restricciones o reglas</w:t>
      </w:r>
      <w:r w:rsidRPr="00FE2EE8">
        <w:rPr>
          <w:rFonts w:asciiTheme="minorHAnsi" w:eastAsiaTheme="minorEastAsia" w:hAnsiTheme="minorHAnsi" w:cstheme="minorBidi"/>
          <w:sz w:val="22"/>
          <w:szCs w:val="22"/>
          <w:lang w:val="es-MX"/>
        </w:rPr>
        <w:t xml:space="preserve"> </w:t>
      </w:r>
      <w:r w:rsidRPr="00FE2EE8">
        <w:rPr>
          <w:rFonts w:asciiTheme="minorHAnsi" w:eastAsiaTheme="minorEastAsia" w:hAnsiTheme="minorHAnsi" w:cstheme="minorBidi"/>
          <w:sz w:val="22"/>
          <w:szCs w:val="22"/>
          <w:lang w:val="es-MX"/>
        </w:rPr>
        <w:t>de integridad</w:t>
      </w:r>
      <w:r w:rsidRPr="00FE2EE8">
        <w:rPr>
          <w:rFonts w:asciiTheme="minorHAnsi" w:eastAsiaTheme="minorEastAsia" w:hAnsiTheme="minorHAnsi" w:cstheme="minorBidi"/>
          <w:sz w:val="22"/>
          <w:szCs w:val="22"/>
          <w:lang w:val="es-MX"/>
        </w:rPr>
        <w:t>.</w:t>
      </w:r>
    </w:p>
    <w:p w14:paraId="4AE7FE1B" w14:textId="77777777" w:rsidR="00E84D2B" w:rsidRDefault="00E84D2B" w:rsidP="00BC4C8A">
      <w:pPr>
        <w:pStyle w:val="Textoindependiente"/>
        <w:spacing w:line="360" w:lineRule="auto"/>
        <w:rPr>
          <w:rFonts w:cs="Arial"/>
          <w:sz w:val="22"/>
          <w:szCs w:val="22"/>
        </w:rPr>
      </w:pPr>
    </w:p>
    <w:p w14:paraId="0201E6B0" w14:textId="4CC8D79B" w:rsidR="00E84D2B" w:rsidRPr="00FE2EE8" w:rsidRDefault="00E84D2B" w:rsidP="00FE2EE8">
      <w:pPr>
        <w:pStyle w:val="Textoindependiente"/>
        <w:numPr>
          <w:ilvl w:val="0"/>
          <w:numId w:val="21"/>
        </w:numPr>
        <w:spacing w:line="360" w:lineRule="auto"/>
        <w:rPr>
          <w:rFonts w:asciiTheme="minorHAnsi" w:eastAsiaTheme="minorEastAsia" w:hAnsiTheme="minorHAnsi" w:cstheme="minorBidi"/>
          <w:sz w:val="22"/>
          <w:szCs w:val="22"/>
          <w:lang w:val="es-MX"/>
        </w:rPr>
      </w:pPr>
      <w:r w:rsidRPr="00FE2EE8">
        <w:rPr>
          <w:rFonts w:asciiTheme="minorHAnsi" w:eastAsiaTheme="minorEastAsia" w:hAnsiTheme="minorHAnsi" w:cstheme="minorBidi"/>
          <w:sz w:val="22"/>
          <w:szCs w:val="22"/>
          <w:lang w:val="es-MX"/>
        </w:rPr>
        <w:t>Independencia de Datos</w:t>
      </w:r>
    </w:p>
    <w:p w14:paraId="1DFB9F2B" w14:textId="7F9B2927" w:rsidR="00E84D2B" w:rsidRPr="00FE2EE8" w:rsidRDefault="00E84D2B" w:rsidP="00FE2EE8">
      <w:pPr>
        <w:pStyle w:val="Textoindependiente"/>
        <w:numPr>
          <w:ilvl w:val="0"/>
          <w:numId w:val="21"/>
        </w:numPr>
        <w:spacing w:line="360" w:lineRule="auto"/>
        <w:rPr>
          <w:rFonts w:asciiTheme="minorHAnsi" w:eastAsiaTheme="minorEastAsia" w:hAnsiTheme="minorHAnsi" w:cstheme="minorBidi"/>
          <w:sz w:val="22"/>
          <w:szCs w:val="22"/>
          <w:lang w:val="es-MX"/>
        </w:rPr>
      </w:pPr>
      <w:r w:rsidRPr="00FE2EE8">
        <w:rPr>
          <w:rFonts w:asciiTheme="minorHAnsi" w:eastAsiaTheme="minorEastAsia" w:hAnsiTheme="minorHAnsi" w:cstheme="minorBidi"/>
          <w:sz w:val="22"/>
          <w:szCs w:val="22"/>
          <w:lang w:val="es-MX"/>
        </w:rPr>
        <w:t xml:space="preserve">Coherencia de Resultados: </w:t>
      </w:r>
      <w:r w:rsidR="00FE2EE8" w:rsidRPr="00FE2EE8">
        <w:rPr>
          <w:rFonts w:asciiTheme="minorHAnsi" w:eastAsiaTheme="minorEastAsia" w:hAnsiTheme="minorHAnsi" w:cstheme="minorBidi"/>
          <w:sz w:val="22"/>
          <w:szCs w:val="22"/>
          <w:lang w:val="es-MX"/>
        </w:rPr>
        <w:t xml:space="preserve"> </w:t>
      </w:r>
      <w:r w:rsidRPr="00FE2EE8">
        <w:rPr>
          <w:rFonts w:asciiTheme="minorHAnsi" w:eastAsiaTheme="minorEastAsia" w:hAnsiTheme="minorHAnsi" w:cstheme="minorBidi"/>
          <w:sz w:val="22"/>
          <w:szCs w:val="22"/>
          <w:lang w:val="es-MX"/>
        </w:rPr>
        <w:t xml:space="preserve">Acciones únicas </w:t>
      </w:r>
      <w:r w:rsidR="00FE2EE8" w:rsidRPr="00FE2EE8">
        <w:rPr>
          <w:rFonts w:asciiTheme="minorHAnsi" w:eastAsiaTheme="minorEastAsia" w:hAnsiTheme="minorHAnsi" w:cstheme="minorBidi"/>
          <w:sz w:val="22"/>
          <w:szCs w:val="22"/>
          <w:lang w:val="es-MX"/>
        </w:rPr>
        <w:t>, s</w:t>
      </w:r>
      <w:r w:rsidRPr="00FE2EE8">
        <w:rPr>
          <w:rFonts w:asciiTheme="minorHAnsi" w:eastAsiaTheme="minorEastAsia" w:hAnsiTheme="minorHAnsi" w:cstheme="minorBidi"/>
          <w:sz w:val="22"/>
          <w:szCs w:val="22"/>
          <w:lang w:val="es-MX"/>
        </w:rPr>
        <w:t>e evita inconsistencia</w:t>
      </w:r>
    </w:p>
    <w:p w14:paraId="265DF6DD" w14:textId="7E86B580" w:rsidR="00E84D2B" w:rsidRPr="00FE2EE8" w:rsidRDefault="00E84D2B" w:rsidP="00FE2EE8">
      <w:pPr>
        <w:pStyle w:val="Textoindependiente"/>
        <w:numPr>
          <w:ilvl w:val="0"/>
          <w:numId w:val="21"/>
        </w:numPr>
        <w:spacing w:line="360" w:lineRule="auto"/>
        <w:rPr>
          <w:rFonts w:asciiTheme="minorHAnsi" w:eastAsiaTheme="minorEastAsia" w:hAnsiTheme="minorHAnsi" w:cstheme="minorBidi"/>
          <w:sz w:val="22"/>
          <w:szCs w:val="22"/>
          <w:lang w:val="es-MX"/>
        </w:rPr>
      </w:pPr>
      <w:r w:rsidRPr="00FE2EE8">
        <w:rPr>
          <w:rFonts w:asciiTheme="minorHAnsi" w:eastAsiaTheme="minorEastAsia" w:hAnsiTheme="minorHAnsi" w:cstheme="minorBidi"/>
          <w:sz w:val="22"/>
          <w:szCs w:val="22"/>
          <w:lang w:val="es-MX"/>
        </w:rPr>
        <w:t>Cumplimiento de ciertas normas</w:t>
      </w:r>
    </w:p>
    <w:p w14:paraId="3A673962" w14:textId="7DD43F7E" w:rsidR="00E84D2B" w:rsidRPr="00FE2EE8" w:rsidRDefault="00E84D2B" w:rsidP="00FE2EE8">
      <w:pPr>
        <w:pStyle w:val="Textoindependiente"/>
        <w:numPr>
          <w:ilvl w:val="0"/>
          <w:numId w:val="21"/>
        </w:numPr>
        <w:spacing w:line="360" w:lineRule="auto"/>
        <w:rPr>
          <w:rFonts w:asciiTheme="minorHAnsi" w:eastAsiaTheme="minorEastAsia" w:hAnsiTheme="minorHAnsi" w:cstheme="minorBidi"/>
          <w:sz w:val="22"/>
          <w:szCs w:val="22"/>
          <w:lang w:val="es-MX"/>
        </w:rPr>
      </w:pPr>
      <w:r w:rsidRPr="00FE2EE8">
        <w:rPr>
          <w:rFonts w:asciiTheme="minorHAnsi" w:eastAsiaTheme="minorEastAsia" w:hAnsiTheme="minorHAnsi" w:cstheme="minorBidi"/>
          <w:sz w:val="22"/>
          <w:szCs w:val="22"/>
          <w:lang w:val="es-MX"/>
        </w:rPr>
        <w:t xml:space="preserve">Restricciones de seguridad </w:t>
      </w:r>
    </w:p>
    <w:p w14:paraId="251144E3" w14:textId="4A83CC74" w:rsidR="00E84D2B" w:rsidRPr="00FE2EE8" w:rsidRDefault="00E84D2B" w:rsidP="00FE2EE8">
      <w:pPr>
        <w:pStyle w:val="Textoindependiente"/>
        <w:numPr>
          <w:ilvl w:val="0"/>
          <w:numId w:val="21"/>
        </w:numPr>
        <w:spacing w:line="360" w:lineRule="auto"/>
        <w:rPr>
          <w:rFonts w:asciiTheme="minorHAnsi" w:eastAsiaTheme="minorEastAsia" w:hAnsiTheme="minorHAnsi" w:cstheme="minorBidi"/>
          <w:sz w:val="22"/>
          <w:szCs w:val="22"/>
          <w:lang w:val="es-MX"/>
        </w:rPr>
      </w:pPr>
      <w:r w:rsidRPr="00FE2EE8">
        <w:rPr>
          <w:rFonts w:asciiTheme="minorHAnsi" w:eastAsiaTheme="minorEastAsia" w:hAnsiTheme="minorHAnsi" w:cstheme="minorBidi"/>
          <w:sz w:val="22"/>
          <w:szCs w:val="22"/>
          <w:lang w:val="es-MX"/>
        </w:rPr>
        <w:t>Compartir datos: Se comparte con todos los usuarios que estén autorizados.</w:t>
      </w:r>
    </w:p>
    <w:p w14:paraId="228C7B9A" w14:textId="410C3829" w:rsidR="00E84D2B" w:rsidRPr="00FE2EE8" w:rsidRDefault="00E84D2B" w:rsidP="00FE2EE8">
      <w:pPr>
        <w:pStyle w:val="Textoindependiente"/>
        <w:numPr>
          <w:ilvl w:val="0"/>
          <w:numId w:val="21"/>
        </w:numPr>
        <w:spacing w:line="360" w:lineRule="auto"/>
        <w:rPr>
          <w:rFonts w:asciiTheme="minorHAnsi" w:eastAsiaTheme="minorEastAsia" w:hAnsiTheme="minorHAnsi" w:cstheme="minorBidi"/>
          <w:sz w:val="22"/>
          <w:szCs w:val="22"/>
          <w:lang w:val="es-MX"/>
        </w:rPr>
      </w:pPr>
      <w:r w:rsidRPr="00FE2EE8">
        <w:rPr>
          <w:rFonts w:asciiTheme="minorHAnsi" w:eastAsiaTheme="minorEastAsia" w:hAnsiTheme="minorHAnsi" w:cstheme="minorBidi"/>
          <w:sz w:val="22"/>
          <w:szCs w:val="22"/>
          <w:lang w:val="es-MX"/>
        </w:rPr>
        <w:t>Mejora en la seguridad y en la integridad de datos</w:t>
      </w:r>
    </w:p>
    <w:p w14:paraId="2849BD4E" w14:textId="24858E62" w:rsidR="00E84D2B" w:rsidRPr="00FE2EE8" w:rsidRDefault="00E84D2B" w:rsidP="00FE2EE8">
      <w:pPr>
        <w:pStyle w:val="Textoindependiente"/>
        <w:numPr>
          <w:ilvl w:val="0"/>
          <w:numId w:val="21"/>
        </w:numPr>
        <w:spacing w:line="360" w:lineRule="auto"/>
        <w:rPr>
          <w:rFonts w:asciiTheme="minorHAnsi" w:eastAsiaTheme="minorEastAsia" w:hAnsiTheme="minorHAnsi" w:cstheme="minorBidi"/>
          <w:sz w:val="22"/>
          <w:szCs w:val="22"/>
          <w:lang w:val="es-MX"/>
        </w:rPr>
      </w:pPr>
      <w:r w:rsidRPr="00FE2EE8">
        <w:rPr>
          <w:rFonts w:asciiTheme="minorHAnsi" w:eastAsiaTheme="minorEastAsia" w:hAnsiTheme="minorHAnsi" w:cstheme="minorBidi"/>
          <w:sz w:val="22"/>
          <w:szCs w:val="22"/>
          <w:lang w:val="es-MX"/>
        </w:rPr>
        <w:t>Mejora en la productividad : Proporciona muchas de las funciones</w:t>
      </w:r>
      <w:r w:rsidRPr="00FE2EE8">
        <w:rPr>
          <w:rFonts w:asciiTheme="minorHAnsi" w:eastAsiaTheme="minorEastAsia" w:hAnsiTheme="minorHAnsi" w:cstheme="minorBidi"/>
          <w:sz w:val="22"/>
          <w:szCs w:val="22"/>
          <w:lang w:val="es-MX"/>
        </w:rPr>
        <w:t xml:space="preserve"> </w:t>
      </w:r>
      <w:r w:rsidR="00FE2EE8" w:rsidRPr="00FE2EE8">
        <w:rPr>
          <w:rFonts w:asciiTheme="minorHAnsi" w:eastAsiaTheme="minorEastAsia" w:hAnsiTheme="minorHAnsi" w:cstheme="minorBidi"/>
          <w:sz w:val="22"/>
          <w:szCs w:val="22"/>
          <w:lang w:val="es-MX"/>
        </w:rPr>
        <w:t>estándar</w:t>
      </w:r>
    </w:p>
    <w:p w14:paraId="06AD0065" w14:textId="77777777" w:rsidR="00BC4C8A" w:rsidRDefault="00BC4C8A" w:rsidP="00681371">
      <w:pPr>
        <w:pStyle w:val="Textoindependiente"/>
        <w:spacing w:line="360" w:lineRule="auto"/>
        <w:rPr>
          <w:rFonts w:cs="Arial"/>
          <w:sz w:val="22"/>
          <w:szCs w:val="22"/>
        </w:rPr>
      </w:pPr>
    </w:p>
    <w:p w14:paraId="6621795A" w14:textId="7E95201E" w:rsidR="0041148E" w:rsidRDefault="0041148E" w:rsidP="0041148E">
      <w:pPr>
        <w:rPr>
          <w:b/>
          <w:bCs/>
        </w:rPr>
      </w:pPr>
      <w:bookmarkStart w:id="16" w:name="_Toc38867725"/>
      <w:r w:rsidRPr="0041148E">
        <w:rPr>
          <w:b/>
          <w:bCs/>
        </w:rPr>
        <w:t>Ventajas de las Bases de datos orientadas a objetos</w:t>
      </w:r>
    </w:p>
    <w:p w14:paraId="31B74A27" w14:textId="77777777" w:rsidR="00FE2EE8" w:rsidRPr="00FE2EE8" w:rsidRDefault="00FE2EE8" w:rsidP="00FE2EE8">
      <w:pPr>
        <w:pStyle w:val="Prrafodelista"/>
        <w:numPr>
          <w:ilvl w:val="0"/>
          <w:numId w:val="23"/>
        </w:numPr>
      </w:pPr>
      <w:r w:rsidRPr="00FE2EE8">
        <w:t>Admite cualquier tipo de datos.</w:t>
      </w:r>
    </w:p>
    <w:p w14:paraId="5FA48193" w14:textId="77777777" w:rsidR="00FE2EE8" w:rsidRPr="00FE2EE8" w:rsidRDefault="00FE2EE8" w:rsidP="00FE2EE8">
      <w:pPr>
        <w:pStyle w:val="Prrafodelista"/>
        <w:numPr>
          <w:ilvl w:val="0"/>
          <w:numId w:val="23"/>
        </w:numPr>
      </w:pPr>
      <w:r w:rsidRPr="00FE2EE8">
        <w:t>Oculta información entre un objeto y el resto para evitar conflictos o accesos incorrectos.</w:t>
      </w:r>
    </w:p>
    <w:p w14:paraId="39FE1B6E" w14:textId="1CE63C4C" w:rsidR="00FE2EE8" w:rsidRDefault="00FE2EE8" w:rsidP="00FE2EE8">
      <w:pPr>
        <w:pStyle w:val="Prrafodelista"/>
        <w:numPr>
          <w:ilvl w:val="0"/>
          <w:numId w:val="23"/>
        </w:numPr>
      </w:pPr>
      <w:r w:rsidRPr="00FE2EE8">
        <w:t>Le permite al diseñador especificar tanto la estructura de objetos complejos, como las operaciones que se pueden aplicar sobre dichos objetos.</w:t>
      </w:r>
    </w:p>
    <w:p w14:paraId="47A3F345" w14:textId="77777777" w:rsidR="00FE2EE8" w:rsidRPr="00FE2EE8" w:rsidRDefault="00FE2EE8" w:rsidP="00FE2EE8">
      <w:pPr>
        <w:pStyle w:val="Prrafodelista"/>
      </w:pPr>
    </w:p>
    <w:p w14:paraId="2D396948" w14:textId="77777777" w:rsidR="0041148E" w:rsidRPr="0041148E" w:rsidRDefault="0041148E" w:rsidP="0041148E">
      <w:pPr>
        <w:rPr>
          <w:b/>
          <w:bCs/>
        </w:rPr>
      </w:pPr>
      <w:r w:rsidRPr="0041148E">
        <w:rPr>
          <w:b/>
          <w:bCs/>
        </w:rPr>
        <w:lastRenderedPageBreak/>
        <w:t>Lenguajes de Consulta</w:t>
      </w:r>
    </w:p>
    <w:p w14:paraId="2FFE3709" w14:textId="34A43574" w:rsidR="0041148E" w:rsidRDefault="0041148E" w:rsidP="0041148E">
      <w:r>
        <w:t>Entre los aspectos más positivos que poseen dichas bases de datos se encuentra su lenguaje de consulta. Estas implementan un sistema declarativo de permiten encontrar y recuperar los objetos de la base de datos. Como ya mencionamos, estas bases de datos son capaces de funcionar con varios tipos de lenguajes de programación conocidos.</w:t>
      </w:r>
    </w:p>
    <w:p w14:paraId="46921DC6" w14:textId="77777777" w:rsidR="0041148E" w:rsidRPr="0041148E" w:rsidRDefault="0041148E" w:rsidP="00FE2EE8">
      <w:pPr>
        <w:jc w:val="both"/>
        <w:rPr>
          <w:b/>
          <w:bCs/>
        </w:rPr>
      </w:pPr>
      <w:r w:rsidRPr="0041148E">
        <w:rPr>
          <w:b/>
          <w:bCs/>
        </w:rPr>
        <w:t>Persistencia transparente</w:t>
      </w:r>
    </w:p>
    <w:p w14:paraId="359340B2" w14:textId="7D83641A" w:rsidR="0041148E" w:rsidRDefault="0041148E" w:rsidP="00FE2EE8">
      <w:pPr>
        <w:jc w:val="both"/>
      </w:pPr>
      <w:r>
        <w:t>Esta es una característica muy importante. Se refiere a la posibilidad de la base de datos de utilizar uno o varios objetos a través del lenguaje de programación para obtener análisis o manipulación de la data.</w:t>
      </w:r>
    </w:p>
    <w:p w14:paraId="6D25B604" w14:textId="77777777" w:rsidR="0041148E" w:rsidRPr="0041148E" w:rsidRDefault="0041148E" w:rsidP="00FE2EE8">
      <w:pPr>
        <w:jc w:val="both"/>
        <w:rPr>
          <w:b/>
          <w:bCs/>
        </w:rPr>
      </w:pPr>
      <w:r w:rsidRPr="0041148E">
        <w:rPr>
          <w:b/>
          <w:bCs/>
        </w:rPr>
        <w:t>Transacciones ACID</w:t>
      </w:r>
    </w:p>
    <w:p w14:paraId="46C6A55D" w14:textId="6A41E88D" w:rsidR="0041148E" w:rsidRDefault="0041148E" w:rsidP="00FE2EE8">
      <w:pPr>
        <w:jc w:val="both"/>
      </w:pPr>
      <w:r>
        <w:t>Estas bases de datos tienen un alto nivel de confiabilidad en la ejecución de transacciones ACID (atomicidad, consistencia, aislamiento y durabilidad). Esto significa que las transacciones se cumplen o terminan únicamente cuando no existen conflictos con los datos. También los usuarios pueden abortar las acciones en caso de que se presente algún error en el sistema de la base de datos.</w:t>
      </w:r>
    </w:p>
    <w:p w14:paraId="4DC2B740" w14:textId="77777777" w:rsidR="0041148E" w:rsidRPr="0041148E" w:rsidRDefault="0041148E" w:rsidP="00FE2EE8">
      <w:pPr>
        <w:jc w:val="both"/>
        <w:rPr>
          <w:b/>
          <w:bCs/>
        </w:rPr>
      </w:pPr>
      <w:r w:rsidRPr="0041148E">
        <w:rPr>
          <w:b/>
          <w:bCs/>
        </w:rPr>
        <w:t>Almacenamiento en cache</w:t>
      </w:r>
    </w:p>
    <w:p w14:paraId="2280976C" w14:textId="5C26DFBC" w:rsidR="0041148E" w:rsidRDefault="0041148E" w:rsidP="00FE2EE8">
      <w:pPr>
        <w:jc w:val="both"/>
      </w:pPr>
      <w:r>
        <w:t>Las bases de datos orientadas a objetos tienen un mecanismo de almacenamiento en cache que crea replicas parciales de la base de datos. El almacenamiento en caché es un método de almacenamiento y resguardo  de datos que permite minimizar el acceso al disco o el flujo de tráfico de la red. Esto permite que las aplicaciones accedan a objetos desde la memoria del programa en lugar del utilizar el almacenamiento en disco.</w:t>
      </w:r>
    </w:p>
    <w:p w14:paraId="6F1F2FB7" w14:textId="03868EF4" w:rsidR="0041148E" w:rsidRDefault="0041148E" w:rsidP="00FE2EE8">
      <w:pPr>
        <w:jc w:val="both"/>
      </w:pPr>
      <w:r>
        <w:t>También es importante mencionar que estas bases de datos tienen amplias capacidades para recuperación de datos, manejo complejo de altos volúmenes de datos. Sus características le proporcionan gran rendimiento y un manejo mínimo de código.</w:t>
      </w:r>
    </w:p>
    <w:p w14:paraId="1A767858" w14:textId="5A6218DF" w:rsidR="0041148E" w:rsidRDefault="0041148E" w:rsidP="00FE2EE8">
      <w:pPr>
        <w:jc w:val="both"/>
        <w:rPr>
          <w:b/>
          <w:bCs/>
        </w:rPr>
      </w:pPr>
      <w:r w:rsidRPr="0041148E">
        <w:rPr>
          <w:b/>
          <w:bCs/>
        </w:rPr>
        <w:t>Desventajas de las bases de datos orientadas a objetos</w:t>
      </w:r>
    </w:p>
    <w:p w14:paraId="023314AE" w14:textId="77777777" w:rsidR="00401594" w:rsidRPr="0026001C" w:rsidRDefault="00401594" w:rsidP="0026001C">
      <w:pPr>
        <w:pStyle w:val="Prrafodelista"/>
        <w:numPr>
          <w:ilvl w:val="0"/>
          <w:numId w:val="24"/>
        </w:numPr>
        <w:jc w:val="both"/>
      </w:pPr>
      <w:r w:rsidRPr="0026001C">
        <w:t>La optimización de consultas suele comprometer la encapsulación.</w:t>
      </w:r>
    </w:p>
    <w:p w14:paraId="7CAD16AC" w14:textId="77777777" w:rsidR="00401594" w:rsidRPr="0026001C" w:rsidRDefault="00401594" w:rsidP="0026001C">
      <w:pPr>
        <w:pStyle w:val="Prrafodelista"/>
        <w:numPr>
          <w:ilvl w:val="0"/>
          <w:numId w:val="24"/>
        </w:numPr>
        <w:jc w:val="both"/>
      </w:pPr>
      <w:r w:rsidRPr="0026001C">
        <w:t xml:space="preserve">La mayoría de los modelos carecen de una base teórica. </w:t>
      </w:r>
    </w:p>
    <w:p w14:paraId="0060FA3C" w14:textId="174BBEEC" w:rsidR="00401594" w:rsidRPr="0026001C" w:rsidRDefault="00401594" w:rsidP="0026001C">
      <w:pPr>
        <w:pStyle w:val="Prrafodelista"/>
        <w:numPr>
          <w:ilvl w:val="0"/>
          <w:numId w:val="24"/>
        </w:numPr>
        <w:jc w:val="both"/>
      </w:pPr>
      <w:r w:rsidRPr="0026001C">
        <w:t>No hay ningún modelo universalmente aceptado por los SGBD orientados a objetos.</w:t>
      </w:r>
    </w:p>
    <w:p w14:paraId="10C256DD" w14:textId="21F193B3" w:rsidR="0041148E" w:rsidRDefault="0041148E" w:rsidP="00FE2EE8">
      <w:pPr>
        <w:jc w:val="both"/>
      </w:pPr>
      <w:r>
        <w:t>Al igual que diversas bases de datos NoSQL, carecen de madurez en el desarrollo. Esto lleva a un mayor riesgo de sostenibilidad de la base de datos en el largo plazo. No hay criterios claros de estandarización, ya que estas apenas están reemergiendo en el mercado digital.</w:t>
      </w:r>
    </w:p>
    <w:p w14:paraId="76B8D78E" w14:textId="2FF01F52" w:rsidR="00982394" w:rsidRDefault="0041148E" w:rsidP="00FE2EE8">
      <w:pPr>
        <w:jc w:val="both"/>
      </w:pPr>
      <w:bookmarkStart w:id="17" w:name="_Hlk53084744"/>
      <w:bookmarkEnd w:id="15"/>
      <w:r>
        <w:lastRenderedPageBreak/>
        <w:t>Al tener relativamente poco tiempo en el mercado, existe poca experiencia y documentación sobre proyectos que las implementen. Esto pudiese extender los tiempos de desarrollo de un proyecto con este modelo de bases de datos.</w:t>
      </w:r>
    </w:p>
    <w:p w14:paraId="40C3900B" w14:textId="77777777" w:rsidR="00E84D2B" w:rsidRDefault="00E84D2B" w:rsidP="0041148E"/>
    <w:p w14:paraId="680B1F75" w14:textId="0D99D4F6" w:rsidR="00E84D2B" w:rsidRPr="00FE2EE8" w:rsidRDefault="00E84D2B" w:rsidP="00FE2EE8">
      <w:pPr>
        <w:jc w:val="both"/>
        <w:rPr>
          <w:b/>
          <w:bCs/>
        </w:rPr>
      </w:pPr>
      <w:r w:rsidRPr="00FE2EE8">
        <w:rPr>
          <w:b/>
          <w:bCs/>
        </w:rPr>
        <w:t xml:space="preserve">Desventajas  del </w:t>
      </w:r>
      <w:r w:rsidR="00FE2EE8" w:rsidRPr="00FE2EE8">
        <w:rPr>
          <w:b/>
          <w:bCs/>
        </w:rPr>
        <w:t>modelo relacional</w:t>
      </w:r>
      <w:r w:rsidRPr="00FE2EE8">
        <w:rPr>
          <w:b/>
          <w:bCs/>
        </w:rPr>
        <w:t xml:space="preserve"> </w:t>
      </w:r>
    </w:p>
    <w:p w14:paraId="71863781" w14:textId="77777777" w:rsidR="00FE2EE8" w:rsidRDefault="00FE2EE8" w:rsidP="00FE2EE8">
      <w:pPr>
        <w:pStyle w:val="Prrafodelista"/>
        <w:numPr>
          <w:ilvl w:val="0"/>
          <w:numId w:val="22"/>
        </w:numPr>
        <w:jc w:val="both"/>
      </w:pPr>
      <w:r>
        <w:t xml:space="preserve">Los datos abstractos o no estructurados como los del </w:t>
      </w:r>
      <w:proofErr w:type="spellStart"/>
      <w:r>
        <w:t>big</w:t>
      </w:r>
      <w:proofErr w:type="spellEnd"/>
      <w:r>
        <w:t xml:space="preserve"> data no son admitidos.</w:t>
      </w:r>
    </w:p>
    <w:p w14:paraId="450C3517" w14:textId="77777777" w:rsidR="00FE2EE8" w:rsidRDefault="00FE2EE8" w:rsidP="00FE2EE8">
      <w:pPr>
        <w:pStyle w:val="Prrafodelista"/>
        <w:numPr>
          <w:ilvl w:val="0"/>
          <w:numId w:val="22"/>
        </w:numPr>
        <w:jc w:val="both"/>
      </w:pPr>
      <w:r>
        <w:t>El mantenimiento es muy costoso y complicado cuando la base de datos crece a un gran tamaño.</w:t>
      </w:r>
    </w:p>
    <w:p w14:paraId="618BA1F4" w14:textId="005D9C7C" w:rsidR="00FE2EE8" w:rsidRDefault="00FE2EE8" w:rsidP="00FE2EE8">
      <w:pPr>
        <w:pStyle w:val="Prrafodelista"/>
        <w:numPr>
          <w:ilvl w:val="0"/>
          <w:numId w:val="22"/>
        </w:numPr>
        <w:jc w:val="both"/>
      </w:pPr>
      <w:r>
        <w:t>Los tiempos de respuesta suelen ralentizarse a medida que la base de datos crece.</w:t>
      </w:r>
    </w:p>
    <w:p w14:paraId="5714C7E8" w14:textId="77777777" w:rsidR="00FE2EE8" w:rsidRDefault="00FE2EE8" w:rsidP="00FE2EE8">
      <w:pPr>
        <w:jc w:val="both"/>
      </w:pPr>
      <w:r w:rsidRPr="00FE2EE8">
        <w:rPr>
          <w:b/>
          <w:bCs/>
        </w:rPr>
        <w:t>Dificultades de crecimiento</w:t>
      </w:r>
      <w:r>
        <w:t>: Cuando estas bases de datos comienzan a crecer en volumen, el almacenamiento y el costo de mantenimiento se convierten en un problema de alto costo.</w:t>
      </w:r>
    </w:p>
    <w:p w14:paraId="5345E9B8" w14:textId="77777777" w:rsidR="00FE2EE8" w:rsidRDefault="00FE2EE8" w:rsidP="00FE2EE8">
      <w:pPr>
        <w:jc w:val="both"/>
      </w:pPr>
      <w:r w:rsidRPr="00FE2EE8">
        <w:rPr>
          <w:b/>
          <w:bCs/>
        </w:rPr>
        <w:t>Cambios en la estructura</w:t>
      </w:r>
      <w:r>
        <w:t>: el entorno empresarial es altamente dinámico. Esto exige que se realicen cambios de forma eventual en los registros de datos. Si ejecutamos cambios, la Base de Datos debe ser modificada en su estructura para admitir las modificaciones. Si las modificaciones no se realizan esta se verá afectada y sus procesos interrumpidos.</w:t>
      </w:r>
    </w:p>
    <w:p w14:paraId="3C241AE6" w14:textId="77777777" w:rsidR="00FE2EE8" w:rsidRDefault="00FE2EE8" w:rsidP="00FE2EE8">
      <w:pPr>
        <w:jc w:val="both"/>
      </w:pPr>
      <w:r w:rsidRPr="00FE2EE8">
        <w:rPr>
          <w:b/>
          <w:bCs/>
        </w:rPr>
        <w:t>Complejidad en la instalación</w:t>
      </w:r>
      <w:r>
        <w:t>: Algunas bases de datos SQL se ven condicionadas por el sistema operativo en el cual van a funcionar y los requisitos mínimos de funcionamiento de los servidores u ordenadores.</w:t>
      </w:r>
    </w:p>
    <w:p w14:paraId="5028C857" w14:textId="77777777" w:rsidR="00FE2EE8" w:rsidRDefault="00FE2EE8" w:rsidP="00FE2EE8">
      <w:pPr>
        <w:jc w:val="both"/>
      </w:pPr>
      <w:r w:rsidRPr="00FE2EE8">
        <w:rPr>
          <w:b/>
          <w:bCs/>
        </w:rPr>
        <w:t>Dificultad en la interfaz:</w:t>
      </w:r>
      <w:r>
        <w:t xml:space="preserve"> La interfaz de una base de datos SQL son más complejas que agregar algunas líneas de código.</w:t>
      </w:r>
    </w:p>
    <w:p w14:paraId="5F6420BF" w14:textId="57B5AA6B" w:rsidR="00FE2EE8" w:rsidRDefault="00FE2EE8" w:rsidP="00FE2EE8">
      <w:pPr>
        <w:jc w:val="both"/>
      </w:pPr>
      <w:r w:rsidRPr="00FE2EE8">
        <w:rPr>
          <w:b/>
          <w:bCs/>
        </w:rPr>
        <w:t>Más características implementadas de forma patentada</w:t>
      </w:r>
      <w:r>
        <w:t>: Aunque las bases de datos SQL se ajustan a los estándares ANSI e ISO, algunas bases de datos implementan extensiones propietarias al SQL estándar para garantizar el bloqueo del proveedor.</w:t>
      </w:r>
    </w:p>
    <w:bookmarkEnd w:id="17"/>
    <w:p w14:paraId="6F57BCD6" w14:textId="13F44226" w:rsidR="0026001C" w:rsidRDefault="0026001C" w:rsidP="00FE2EE8">
      <w:pPr>
        <w:jc w:val="both"/>
      </w:pPr>
    </w:p>
    <w:p w14:paraId="1C9A6E91" w14:textId="6B908471" w:rsidR="0026001C" w:rsidRDefault="0026001C" w:rsidP="00FE2EE8">
      <w:pPr>
        <w:jc w:val="both"/>
      </w:pPr>
    </w:p>
    <w:p w14:paraId="2235E61A" w14:textId="08C94173" w:rsidR="0026001C" w:rsidRDefault="0026001C" w:rsidP="00FE2EE8">
      <w:pPr>
        <w:jc w:val="both"/>
      </w:pPr>
    </w:p>
    <w:p w14:paraId="2BE08FA0" w14:textId="60F2C577" w:rsidR="0026001C" w:rsidRDefault="0026001C" w:rsidP="00FE2EE8">
      <w:pPr>
        <w:jc w:val="both"/>
      </w:pPr>
    </w:p>
    <w:p w14:paraId="5C8E45FD" w14:textId="591FD9FE" w:rsidR="0026001C" w:rsidRDefault="0026001C" w:rsidP="00FE2EE8">
      <w:pPr>
        <w:jc w:val="both"/>
      </w:pPr>
    </w:p>
    <w:p w14:paraId="35FAD25F" w14:textId="72654BF8" w:rsidR="0026001C" w:rsidRDefault="0026001C" w:rsidP="00FE2EE8">
      <w:pPr>
        <w:jc w:val="both"/>
      </w:pPr>
    </w:p>
    <w:p w14:paraId="0E74D7EF" w14:textId="77777777" w:rsidR="0026001C" w:rsidRPr="0026001C" w:rsidRDefault="0026001C" w:rsidP="0026001C">
      <w:pPr>
        <w:jc w:val="both"/>
        <w:rPr>
          <w:b/>
          <w:bCs/>
        </w:rPr>
      </w:pPr>
      <w:bookmarkStart w:id="18" w:name="_Hlk53084819"/>
      <w:r w:rsidRPr="0026001C">
        <w:rPr>
          <w:b/>
          <w:bCs/>
        </w:rPr>
        <w:lastRenderedPageBreak/>
        <w:t>Marcas reconocidas de bases de datos orientadas a objetos</w:t>
      </w:r>
    </w:p>
    <w:p w14:paraId="3320518B" w14:textId="35943577" w:rsidR="0026001C" w:rsidRDefault="0026001C" w:rsidP="0026001C">
      <w:pPr>
        <w:jc w:val="both"/>
      </w:pPr>
      <w:r>
        <w:t>En la familia de las bases orientadas a objetos existen diversas marcas. Todas ellas poseen características especiales. Conozcamos a continuación cuales son las más reconocidas y las preferidas por los desarrolladores.</w:t>
      </w:r>
    </w:p>
    <w:p w14:paraId="3D4A1C41" w14:textId="77777777" w:rsidR="0026001C" w:rsidRPr="0026001C" w:rsidRDefault="0026001C" w:rsidP="0026001C">
      <w:pPr>
        <w:jc w:val="both"/>
        <w:rPr>
          <w:b/>
          <w:bCs/>
        </w:rPr>
      </w:pPr>
      <w:proofErr w:type="spellStart"/>
      <w:r w:rsidRPr="0026001C">
        <w:rPr>
          <w:b/>
          <w:bCs/>
        </w:rPr>
        <w:t>Object</w:t>
      </w:r>
      <w:proofErr w:type="spellEnd"/>
      <w:r w:rsidRPr="0026001C">
        <w:rPr>
          <w:b/>
          <w:bCs/>
        </w:rPr>
        <w:t xml:space="preserve"> </w:t>
      </w:r>
      <w:proofErr w:type="spellStart"/>
      <w:r w:rsidRPr="0026001C">
        <w:rPr>
          <w:b/>
          <w:bCs/>
        </w:rPr>
        <w:t>Database</w:t>
      </w:r>
      <w:proofErr w:type="spellEnd"/>
      <w:r w:rsidRPr="0026001C">
        <w:rPr>
          <w:b/>
          <w:bCs/>
        </w:rPr>
        <w:t xml:space="preserve"> ++</w:t>
      </w:r>
    </w:p>
    <w:p w14:paraId="11D3D792" w14:textId="10A7E9BD" w:rsidR="0026001C" w:rsidRDefault="0026001C" w:rsidP="0026001C">
      <w:pPr>
        <w:jc w:val="both"/>
      </w:pPr>
      <w:r>
        <w:t>Esta base de datos integrada pensada para alojar aplicaciones en servidores remotos.</w:t>
      </w:r>
      <w:r>
        <w:t xml:space="preserve"> </w:t>
      </w:r>
      <w:r>
        <w:t xml:space="preserve">Es una de las más actualizadas y forma parte de las favoritas de los desarrolladores. Tiene una serie de índices incorporados que permiten un acceso rápido y como a los datos. Permite variedad en las búsquedas básicas </w:t>
      </w:r>
      <w:proofErr w:type="spellStart"/>
      <w:r>
        <w:t>B+Tree</w:t>
      </w:r>
      <w:proofErr w:type="spellEnd"/>
      <w:r>
        <w:t xml:space="preserve"> y en el modo de texto completo. Es ideal para los proyectos en los que debe ejercerse un control exhaustivo sobre las búsquedas.</w:t>
      </w:r>
    </w:p>
    <w:p w14:paraId="11B4262F" w14:textId="3D12CD1B" w:rsidR="0026001C" w:rsidRPr="0026001C" w:rsidRDefault="0026001C" w:rsidP="0026001C">
      <w:pPr>
        <w:jc w:val="both"/>
        <w:rPr>
          <w:b/>
          <w:bCs/>
        </w:rPr>
      </w:pPr>
      <w:proofErr w:type="spellStart"/>
      <w:r w:rsidRPr="0026001C">
        <w:rPr>
          <w:b/>
          <w:bCs/>
        </w:rPr>
        <w:t>ObjectDB</w:t>
      </w:r>
      <w:proofErr w:type="spellEnd"/>
    </w:p>
    <w:p w14:paraId="23DEB969" w14:textId="724F3294" w:rsidR="0026001C" w:rsidRDefault="0026001C" w:rsidP="0026001C">
      <w:pPr>
        <w:jc w:val="both"/>
      </w:pPr>
      <w:r>
        <w:t xml:space="preserve">La base de datos orientada a objetos </w:t>
      </w:r>
      <w:proofErr w:type="spellStart"/>
      <w:r>
        <w:t>Object</w:t>
      </w:r>
      <w:proofErr w:type="spellEnd"/>
      <w:r>
        <w:t xml:space="preserve"> DB es un sistema muy potente y compacto. Brinda la confiabilidad que se requiere en cualquier proyecto y es extremadamente rápido.</w:t>
      </w:r>
    </w:p>
    <w:p w14:paraId="14BEB5C7" w14:textId="6F05B9F0" w:rsidR="0026001C" w:rsidRDefault="0026001C" w:rsidP="0026001C">
      <w:pPr>
        <w:jc w:val="both"/>
      </w:pPr>
      <w:r>
        <w:t xml:space="preserve">Ella proporciona todos los servicios estándar de administración de bases de datos, garantizando las facilidades que necesitamos para implementar aplicaciones. En </w:t>
      </w:r>
      <w:proofErr w:type="spellStart"/>
      <w:r>
        <w:t>ObjectDB</w:t>
      </w:r>
      <w:proofErr w:type="spellEnd"/>
      <w:r>
        <w:t xml:space="preserve"> existen diversas funciones compatibles con las API de JPA y JDO.</w:t>
      </w:r>
    </w:p>
    <w:bookmarkEnd w:id="18"/>
    <w:p w14:paraId="552B04F0" w14:textId="723FCD88" w:rsidR="0026001C" w:rsidRDefault="0026001C" w:rsidP="0026001C">
      <w:pPr>
        <w:jc w:val="both"/>
      </w:pPr>
    </w:p>
    <w:p w14:paraId="27C65646" w14:textId="14BCCF5F" w:rsidR="00FE2EE8" w:rsidRDefault="0026001C" w:rsidP="0041148E">
      <w:r>
        <w:rPr>
          <w:noProof/>
        </w:rPr>
        <w:drawing>
          <wp:anchor distT="0" distB="0" distL="114300" distR="114300" simplePos="0" relativeHeight="251727872" behindDoc="0" locked="0" layoutInCell="1" allowOverlap="1" wp14:anchorId="57AC01C6" wp14:editId="0D334FD9">
            <wp:simplePos x="0" y="0"/>
            <wp:positionH relativeFrom="margin">
              <wp:align>center</wp:align>
            </wp:positionH>
            <wp:positionV relativeFrom="margin">
              <wp:align>bottom</wp:align>
            </wp:positionV>
            <wp:extent cx="4893945" cy="3448685"/>
            <wp:effectExtent l="0" t="0" r="1905" b="0"/>
            <wp:wrapSquare wrapText="bothSides"/>
            <wp:docPr id="130" name="Imagen 130"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94554B.tmp"/>
                    <pic:cNvPicPr/>
                  </pic:nvPicPr>
                  <pic:blipFill rotWithShape="1">
                    <a:blip r:embed="rId39">
                      <a:extLst>
                        <a:ext uri="{28A0092B-C50C-407E-A947-70E740481C1C}">
                          <a14:useLocalDpi xmlns:a14="http://schemas.microsoft.com/office/drawing/2010/main" val="0"/>
                        </a:ext>
                      </a:extLst>
                    </a:blip>
                    <a:srcRect l="3785" t="4762" b="2150"/>
                    <a:stretch/>
                  </pic:blipFill>
                  <pic:spPr bwMode="auto">
                    <a:xfrm>
                      <a:off x="0" y="0"/>
                      <a:ext cx="4893945" cy="3448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4C399" w14:textId="17E7C54D" w:rsidR="00681371" w:rsidRDefault="006200C6" w:rsidP="004914D5">
      <w:pPr>
        <w:pStyle w:val="Ttulo1"/>
      </w:pPr>
      <w:r>
        <w:lastRenderedPageBreak/>
        <w:t>Conclusiones</w:t>
      </w:r>
      <w:r w:rsidR="00681371">
        <w:t>.</w:t>
      </w:r>
      <w:bookmarkEnd w:id="16"/>
      <w:r w:rsidR="00681371">
        <w:t xml:space="preserve"> </w:t>
      </w:r>
    </w:p>
    <w:p w14:paraId="3188D4E5" w14:textId="77777777" w:rsidR="006E2D00" w:rsidRPr="006E2D00" w:rsidRDefault="006E2D00" w:rsidP="006E2D00"/>
    <w:p w14:paraId="4D1F8917" w14:textId="77777777" w:rsidR="006E2D00" w:rsidRDefault="006E2D00" w:rsidP="00C86B73">
      <w:pPr>
        <w:pStyle w:val="Textoindependiente"/>
        <w:rPr>
          <w:rFonts w:cs="Arial"/>
          <w:sz w:val="22"/>
          <w:szCs w:val="22"/>
        </w:rPr>
      </w:pPr>
      <w:bookmarkStart w:id="19" w:name="_Hlk53084854"/>
      <w:r>
        <w:rPr>
          <w:rFonts w:cs="Arial"/>
          <w:sz w:val="22"/>
          <w:szCs w:val="22"/>
        </w:rPr>
        <w:t>E</w:t>
      </w:r>
      <w:r w:rsidR="008C6E56">
        <w:rPr>
          <w:rFonts w:cs="Arial"/>
          <w:sz w:val="22"/>
          <w:szCs w:val="22"/>
        </w:rPr>
        <w:t xml:space="preserve">n conclusión con este trabajo </w:t>
      </w:r>
      <w:r>
        <w:rPr>
          <w:rFonts w:cs="Arial"/>
          <w:sz w:val="22"/>
          <w:szCs w:val="22"/>
        </w:rPr>
        <w:t xml:space="preserve">pienso que las bases orientadas a objetos son más difíciles de implementar que las relacionales, y también pienso que aun no son muy usadas ya que no hay suficiente documentación sobre ellas. Para mí el modelo relacional es mucho mejor y más fácil de comprender además de que es más usado y por ende ya tiene estándares establecidos, aunque las bases orientadas a objetos pueden ser muy útiles para almacenar datos complejos y para nuevas tecnologías que las van requiriendo. </w:t>
      </w:r>
    </w:p>
    <w:p w14:paraId="685A9AE5" w14:textId="77777777" w:rsidR="006E2D00" w:rsidRDefault="006E2D00" w:rsidP="00C86B73">
      <w:pPr>
        <w:pStyle w:val="Textoindependiente"/>
        <w:rPr>
          <w:rFonts w:cs="Arial"/>
          <w:sz w:val="22"/>
          <w:szCs w:val="22"/>
        </w:rPr>
      </w:pPr>
    </w:p>
    <w:p w14:paraId="2EFCE0A5" w14:textId="2EC1D187" w:rsidR="00A73388" w:rsidRDefault="006E2D00" w:rsidP="00C86B73">
      <w:pPr>
        <w:pStyle w:val="Textoindependiente"/>
        <w:rPr>
          <w:rFonts w:cs="Arial"/>
          <w:sz w:val="22"/>
          <w:szCs w:val="22"/>
        </w:rPr>
      </w:pPr>
      <w:r>
        <w:rPr>
          <w:rFonts w:cs="Arial"/>
          <w:sz w:val="22"/>
          <w:szCs w:val="22"/>
        </w:rPr>
        <w:t xml:space="preserve">También con este trabajo entendí un poco sobre el manejo de objetos dentro de la base de datos  junto  con el lenguaje de programación, con solo hacer </w:t>
      </w:r>
      <w:r w:rsidR="00EE536F">
        <w:rPr>
          <w:rFonts w:cs="Arial"/>
          <w:sz w:val="22"/>
          <w:szCs w:val="22"/>
        </w:rPr>
        <w:t>unas cuantas sentencias</w:t>
      </w:r>
      <w:r>
        <w:rPr>
          <w:rFonts w:cs="Arial"/>
          <w:sz w:val="22"/>
          <w:szCs w:val="22"/>
        </w:rPr>
        <w:t xml:space="preserve"> SQL pude nota</w:t>
      </w:r>
      <w:r w:rsidR="00EE536F">
        <w:rPr>
          <w:rFonts w:cs="Arial"/>
          <w:sz w:val="22"/>
          <w:szCs w:val="22"/>
        </w:rPr>
        <w:t>r</w:t>
      </w:r>
      <w:r>
        <w:rPr>
          <w:rFonts w:cs="Arial"/>
          <w:sz w:val="22"/>
          <w:szCs w:val="22"/>
        </w:rPr>
        <w:t xml:space="preserve"> la complejidad </w:t>
      </w:r>
      <w:r w:rsidR="00EE536F">
        <w:rPr>
          <w:rFonts w:cs="Arial"/>
          <w:sz w:val="22"/>
          <w:szCs w:val="22"/>
        </w:rPr>
        <w:t xml:space="preserve">de estas y que no es fácil, al menos para mí comprenderlas del todo. </w:t>
      </w:r>
    </w:p>
    <w:bookmarkEnd w:id="19"/>
    <w:p w14:paraId="5C8FE1D0" w14:textId="16D6C421" w:rsidR="00EE536F" w:rsidRDefault="00EE536F" w:rsidP="00C86B73">
      <w:pPr>
        <w:pStyle w:val="Textoindependiente"/>
        <w:rPr>
          <w:rFonts w:cs="Arial"/>
          <w:sz w:val="22"/>
          <w:szCs w:val="22"/>
        </w:rPr>
      </w:pPr>
    </w:p>
    <w:p w14:paraId="482ED81D" w14:textId="77777777" w:rsidR="00EE536F" w:rsidRDefault="00EE536F" w:rsidP="00C86B73">
      <w:pPr>
        <w:pStyle w:val="Textoindependiente"/>
        <w:rPr>
          <w:rFonts w:cs="Arial"/>
          <w:sz w:val="22"/>
          <w:szCs w:val="22"/>
          <w:lang w:val="es-MX"/>
        </w:rPr>
      </w:pPr>
    </w:p>
    <w:p w14:paraId="30B6A591" w14:textId="257876FC" w:rsidR="00982394" w:rsidRDefault="00982394">
      <w:pPr>
        <w:rPr>
          <w:rFonts w:ascii="Arial" w:eastAsiaTheme="majorEastAsia" w:hAnsi="Arial" w:cstheme="majorBidi"/>
          <w:b/>
          <w:color w:val="365F91" w:themeColor="accent1" w:themeShade="BF"/>
          <w:sz w:val="28"/>
          <w:szCs w:val="32"/>
        </w:rPr>
      </w:pPr>
      <w:r>
        <w:br w:type="page"/>
      </w:r>
    </w:p>
    <w:p w14:paraId="774B0588" w14:textId="71D26D43" w:rsidR="00982394" w:rsidRDefault="00982394" w:rsidP="00982394">
      <w:pPr>
        <w:pStyle w:val="Ttulo1"/>
      </w:pPr>
      <w:r>
        <w:lastRenderedPageBreak/>
        <w:t xml:space="preserve">Referencias. </w:t>
      </w:r>
    </w:p>
    <w:p w14:paraId="2346F9AB" w14:textId="75B1E655" w:rsidR="00982394" w:rsidRDefault="00982394" w:rsidP="00C86B73">
      <w:pPr>
        <w:pStyle w:val="Textoindependiente"/>
        <w:rPr>
          <w:rFonts w:cs="Arial"/>
          <w:sz w:val="22"/>
          <w:szCs w:val="22"/>
          <w:lang w:val="es-MX"/>
        </w:rPr>
      </w:pPr>
    </w:p>
    <w:bookmarkStart w:id="20" w:name="_Hlk53084907"/>
    <w:bookmarkStart w:id="21" w:name="_GoBack"/>
    <w:p w14:paraId="1AB1C751" w14:textId="77777777" w:rsidR="003B0D04" w:rsidRDefault="003B0D04" w:rsidP="003B0D04">
      <w:r>
        <w:fldChar w:fldCharType="begin"/>
      </w:r>
      <w:r>
        <w:instrText xml:space="preserve"> HYPERLINK "</w:instrText>
      </w:r>
      <w:r w:rsidRPr="00544EAC">
        <w:instrText>http://lineadecodigo.com/java/insertar-datos-con-jdbc/</w:instrText>
      </w:r>
      <w:r>
        <w:instrText xml:space="preserve">" </w:instrText>
      </w:r>
      <w:r>
        <w:fldChar w:fldCharType="separate"/>
      </w:r>
      <w:r w:rsidRPr="000965F5">
        <w:rPr>
          <w:rStyle w:val="Hipervnculo"/>
        </w:rPr>
        <w:t>http://lineadecodigo.com/java/insertar-datos-con-jdbc/</w:t>
      </w:r>
      <w:r>
        <w:fldChar w:fldCharType="end"/>
      </w:r>
    </w:p>
    <w:p w14:paraId="31383CCD" w14:textId="77777777" w:rsidR="003B0D04" w:rsidRDefault="003B0D04" w:rsidP="003B0D04"/>
    <w:p w14:paraId="55815E29" w14:textId="77777777" w:rsidR="003B0D04" w:rsidRDefault="003B0D04" w:rsidP="003B0D04">
      <w:hyperlink r:id="rId40" w:history="1">
        <w:r w:rsidRPr="000965F5">
          <w:rPr>
            <w:rStyle w:val="Hipervnculo"/>
          </w:rPr>
          <w:t>https://www.ionos.mx/digitalguide/hosting/cuestiones-tecnicas/base-de-datos-orientada-a-objetos/</w:t>
        </w:r>
      </w:hyperlink>
    </w:p>
    <w:p w14:paraId="5F0634FE" w14:textId="77777777" w:rsidR="003B0D04" w:rsidRDefault="003B0D04" w:rsidP="003B0D04"/>
    <w:p w14:paraId="0C2BD5E9" w14:textId="77777777" w:rsidR="003B0D04" w:rsidRDefault="003B0D04" w:rsidP="003B0D04">
      <w:hyperlink r:id="rId41" w:history="1">
        <w:r w:rsidRPr="000965F5">
          <w:rPr>
            <w:rStyle w:val="Hipervnculo"/>
          </w:rPr>
          <w:t>https://programas.cuaed.unam.mx/repositorio/moodle/pluginfile.php/782/mod_resource/content/8/contenido/index.html</w:t>
        </w:r>
      </w:hyperlink>
    </w:p>
    <w:p w14:paraId="08B9F2C3" w14:textId="77777777" w:rsidR="003B0D04" w:rsidRDefault="003B0D04" w:rsidP="003B0D04"/>
    <w:p w14:paraId="60A2CF45" w14:textId="77777777" w:rsidR="003B0D04" w:rsidRDefault="003B0D04" w:rsidP="003B0D04">
      <w:hyperlink r:id="rId42" w:history="1">
        <w:r w:rsidRPr="000965F5">
          <w:rPr>
            <w:rStyle w:val="Hipervnculo"/>
          </w:rPr>
          <w:t>https://sites.google.com/a/espe.edu.ec/bases-de-datos-ii/introduccion/bdd-objeto-relacional</w:t>
        </w:r>
      </w:hyperlink>
    </w:p>
    <w:p w14:paraId="60F67F41" w14:textId="77777777" w:rsidR="003B0D04" w:rsidRDefault="003B0D04" w:rsidP="003B0D04"/>
    <w:p w14:paraId="6B7CBDBF" w14:textId="77777777" w:rsidR="003B0D04" w:rsidRDefault="003B0D04" w:rsidP="003B0D04">
      <w:hyperlink r:id="rId43" w:history="1">
        <w:r w:rsidRPr="000965F5">
          <w:rPr>
            <w:rStyle w:val="Hipervnculo"/>
          </w:rPr>
          <w:t>https://www.grapheverywhere.com/bases-de-datos-orientadas-objetos/</w:t>
        </w:r>
      </w:hyperlink>
    </w:p>
    <w:p w14:paraId="2B884020" w14:textId="77777777" w:rsidR="003B0D04" w:rsidRDefault="003B0D04" w:rsidP="003B0D04"/>
    <w:p w14:paraId="2510C94B" w14:textId="77777777" w:rsidR="003B0D04" w:rsidRDefault="003B0D04" w:rsidP="003B0D04">
      <w:hyperlink r:id="rId44" w:history="1">
        <w:r w:rsidRPr="000965F5">
          <w:rPr>
            <w:rStyle w:val="Hipervnculo"/>
          </w:rPr>
          <w:t>https://slideplayer.es/slide/1837524/</w:t>
        </w:r>
      </w:hyperlink>
    </w:p>
    <w:bookmarkEnd w:id="20"/>
    <w:bookmarkEnd w:id="21"/>
    <w:p w14:paraId="44DE2EAF" w14:textId="77777777" w:rsidR="003B0D04" w:rsidRPr="00A73388" w:rsidRDefault="003B0D04" w:rsidP="00C86B73">
      <w:pPr>
        <w:pStyle w:val="Textoindependiente"/>
        <w:rPr>
          <w:rFonts w:cs="Arial"/>
          <w:sz w:val="22"/>
          <w:szCs w:val="22"/>
          <w:lang w:val="es-MX"/>
        </w:rPr>
      </w:pPr>
    </w:p>
    <w:sectPr w:rsidR="003B0D04" w:rsidRPr="00A73388" w:rsidSect="00A57328">
      <w:headerReference w:type="default" r:id="rId4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4D8EB" w14:textId="77777777" w:rsidR="007938CB" w:rsidRDefault="007938CB" w:rsidP="002D60D1">
      <w:pPr>
        <w:spacing w:after="0" w:line="240" w:lineRule="auto"/>
      </w:pPr>
      <w:r>
        <w:separator/>
      </w:r>
    </w:p>
  </w:endnote>
  <w:endnote w:type="continuationSeparator" w:id="0">
    <w:p w14:paraId="6235F5D8" w14:textId="77777777" w:rsidR="007938CB" w:rsidRDefault="007938CB" w:rsidP="002D6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B9906" w14:textId="77777777" w:rsidR="007938CB" w:rsidRDefault="007938CB" w:rsidP="002D60D1">
      <w:pPr>
        <w:spacing w:after="0" w:line="240" w:lineRule="auto"/>
      </w:pPr>
      <w:r>
        <w:separator/>
      </w:r>
    </w:p>
  </w:footnote>
  <w:footnote w:type="continuationSeparator" w:id="0">
    <w:p w14:paraId="49922C14" w14:textId="77777777" w:rsidR="007938CB" w:rsidRDefault="007938CB" w:rsidP="002D6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C41D1" w14:textId="48408A38" w:rsidR="00B37B61" w:rsidRDefault="00B37B61">
    <w:pPr>
      <w:pStyle w:val="Encabezado"/>
    </w:pPr>
    <w:r>
      <w:rPr>
        <w:noProof/>
      </w:rPr>
      <mc:AlternateContent>
        <mc:Choice Requires="wps">
          <w:drawing>
            <wp:anchor distT="0" distB="0" distL="114300" distR="114300" simplePos="0" relativeHeight="251659263" behindDoc="0" locked="0" layoutInCell="1" allowOverlap="1" wp14:anchorId="788EB2F1" wp14:editId="1573CE6D">
              <wp:simplePos x="0" y="0"/>
              <wp:positionH relativeFrom="column">
                <wp:posOffset>1500505</wp:posOffset>
              </wp:positionH>
              <wp:positionV relativeFrom="paragraph">
                <wp:posOffset>-247650</wp:posOffset>
              </wp:positionV>
              <wp:extent cx="4878070" cy="1406525"/>
              <wp:effectExtent l="0" t="0" r="0" b="317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8070" cy="1406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8E15B" w14:textId="60DAA45C" w:rsidR="00B37B61" w:rsidRPr="00D8320B" w:rsidRDefault="00B37B61" w:rsidP="00D8320B">
                          <w:pPr>
                            <w:spacing w:after="0" w:line="240" w:lineRule="auto"/>
                            <w:jc w:val="right"/>
                            <w:rPr>
                              <w:rFonts w:ascii="Verdana" w:eastAsia="Times New Roman" w:hAnsi="Verdana" w:cs="Arial"/>
                              <w:color w:val="595959" w:themeColor="text1" w:themeTint="A6"/>
                              <w:sz w:val="20"/>
                              <w:szCs w:val="20"/>
                              <w:lang w:val="es-ES" w:eastAsia="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8EB2F1" id="_x0000_t202" coordsize="21600,21600" o:spt="202" path="m,l,21600r21600,l21600,xe">
              <v:stroke joinstyle="miter"/>
              <v:path gradientshapeok="t" o:connecttype="rect"/>
            </v:shapetype>
            <v:shape id="Text Box 4" o:spid="_x0000_s1029" type="#_x0000_t202" style="position:absolute;margin-left:118.15pt;margin-top:-19.5pt;width:384.1pt;height:110.75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" filled="f" stroked="f">
              <v:textbox>
                <w:txbxContent>
                  <w:p w14:paraId="31F8E15B" w14:textId="60DAA45C" w:rsidR="00B37B61" w:rsidRPr="00D8320B" w:rsidRDefault="00B37B61" w:rsidP="00D8320B">
                    <w:pPr>
                      <w:spacing w:after="0" w:line="240" w:lineRule="auto"/>
                      <w:jc w:val="right"/>
                      <w:rPr>
                        <w:rFonts w:ascii="Verdana" w:eastAsia="Times New Roman" w:hAnsi="Verdana" w:cs="Arial"/>
                        <w:color w:val="595959" w:themeColor="text1" w:themeTint="A6"/>
                        <w:sz w:val="20"/>
                        <w:szCs w:val="20"/>
                        <w:lang w:val="es-ES" w:eastAsia="es-ES"/>
                      </w:rPr>
                    </w:pPr>
                  </w:p>
                </w:txbxContent>
              </v:textbox>
            </v:shape>
          </w:pict>
        </mc:Fallback>
      </mc:AlternateContent>
    </w:r>
  </w:p>
  <w:p w14:paraId="7EA5B5E1" w14:textId="77777777" w:rsidR="00B37B61" w:rsidRDefault="00B37B61">
    <w:pPr>
      <w:pStyle w:val="Encabezado"/>
    </w:pPr>
  </w:p>
  <w:p w14:paraId="363F7977" w14:textId="77777777" w:rsidR="00B37B61" w:rsidRDefault="00B37B61">
    <w:pPr>
      <w:pStyle w:val="Encabezado"/>
    </w:pPr>
  </w:p>
  <w:p w14:paraId="3C23A678" w14:textId="77777777" w:rsidR="00B37B61" w:rsidRDefault="00B37B61">
    <w:pPr>
      <w:pStyle w:val="Encabezado"/>
    </w:pPr>
  </w:p>
  <w:p w14:paraId="3EB61413" w14:textId="77777777" w:rsidR="00B37B61" w:rsidRDefault="00B37B61">
    <w:pPr>
      <w:pStyle w:val="Encabezado"/>
    </w:pPr>
  </w:p>
  <w:p w14:paraId="6A2CE581" w14:textId="77777777" w:rsidR="00B37B61" w:rsidRDefault="00B37B61">
    <w:pPr>
      <w:pStyle w:val="Encabezado"/>
    </w:pPr>
  </w:p>
  <w:p w14:paraId="576D8670" w14:textId="77777777" w:rsidR="00B37B61" w:rsidRDefault="00B37B6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11975"/>
    <w:multiLevelType w:val="hybridMultilevel"/>
    <w:tmpl w:val="851ACF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CE5F63"/>
    <w:multiLevelType w:val="hybridMultilevel"/>
    <w:tmpl w:val="4DC618D6"/>
    <w:lvl w:ilvl="0" w:tplc="080A0003">
      <w:start w:val="1"/>
      <w:numFmt w:val="bullet"/>
      <w:lvlText w:val="o"/>
      <w:lvlJc w:val="left"/>
      <w:pPr>
        <w:ind w:left="1068" w:hanging="360"/>
      </w:pPr>
      <w:rPr>
        <w:rFonts w:ascii="Courier New" w:hAnsi="Courier New"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1ABB3471"/>
    <w:multiLevelType w:val="hybridMultilevel"/>
    <w:tmpl w:val="6D8C1C72"/>
    <w:lvl w:ilvl="0" w:tplc="878C8164">
      <w:numFmt w:val="bullet"/>
      <w:lvlText w:val="-"/>
      <w:lvlJc w:val="left"/>
      <w:pPr>
        <w:ind w:left="1125" w:hanging="360"/>
      </w:pPr>
      <w:rPr>
        <w:rFonts w:ascii="Arial" w:eastAsia="Times New Roman" w:hAnsi="Arial" w:cs="Arial" w:hint="default"/>
      </w:rPr>
    </w:lvl>
    <w:lvl w:ilvl="1" w:tplc="080A0003" w:tentative="1">
      <w:start w:val="1"/>
      <w:numFmt w:val="bullet"/>
      <w:lvlText w:val="o"/>
      <w:lvlJc w:val="left"/>
      <w:pPr>
        <w:ind w:left="1845" w:hanging="360"/>
      </w:pPr>
      <w:rPr>
        <w:rFonts w:ascii="Courier New" w:hAnsi="Courier New" w:cs="Courier New" w:hint="default"/>
      </w:rPr>
    </w:lvl>
    <w:lvl w:ilvl="2" w:tplc="080A0005" w:tentative="1">
      <w:start w:val="1"/>
      <w:numFmt w:val="bullet"/>
      <w:lvlText w:val=""/>
      <w:lvlJc w:val="left"/>
      <w:pPr>
        <w:ind w:left="2565" w:hanging="360"/>
      </w:pPr>
      <w:rPr>
        <w:rFonts w:ascii="Wingdings" w:hAnsi="Wingdings" w:hint="default"/>
      </w:rPr>
    </w:lvl>
    <w:lvl w:ilvl="3" w:tplc="080A0001" w:tentative="1">
      <w:start w:val="1"/>
      <w:numFmt w:val="bullet"/>
      <w:lvlText w:val=""/>
      <w:lvlJc w:val="left"/>
      <w:pPr>
        <w:ind w:left="3285" w:hanging="360"/>
      </w:pPr>
      <w:rPr>
        <w:rFonts w:ascii="Symbol" w:hAnsi="Symbol" w:hint="default"/>
      </w:rPr>
    </w:lvl>
    <w:lvl w:ilvl="4" w:tplc="080A0003" w:tentative="1">
      <w:start w:val="1"/>
      <w:numFmt w:val="bullet"/>
      <w:lvlText w:val="o"/>
      <w:lvlJc w:val="left"/>
      <w:pPr>
        <w:ind w:left="4005" w:hanging="360"/>
      </w:pPr>
      <w:rPr>
        <w:rFonts w:ascii="Courier New" w:hAnsi="Courier New" w:cs="Courier New" w:hint="default"/>
      </w:rPr>
    </w:lvl>
    <w:lvl w:ilvl="5" w:tplc="080A0005" w:tentative="1">
      <w:start w:val="1"/>
      <w:numFmt w:val="bullet"/>
      <w:lvlText w:val=""/>
      <w:lvlJc w:val="left"/>
      <w:pPr>
        <w:ind w:left="4725" w:hanging="360"/>
      </w:pPr>
      <w:rPr>
        <w:rFonts w:ascii="Wingdings" w:hAnsi="Wingdings" w:hint="default"/>
      </w:rPr>
    </w:lvl>
    <w:lvl w:ilvl="6" w:tplc="080A0001" w:tentative="1">
      <w:start w:val="1"/>
      <w:numFmt w:val="bullet"/>
      <w:lvlText w:val=""/>
      <w:lvlJc w:val="left"/>
      <w:pPr>
        <w:ind w:left="5445" w:hanging="360"/>
      </w:pPr>
      <w:rPr>
        <w:rFonts w:ascii="Symbol" w:hAnsi="Symbol" w:hint="default"/>
      </w:rPr>
    </w:lvl>
    <w:lvl w:ilvl="7" w:tplc="080A0003" w:tentative="1">
      <w:start w:val="1"/>
      <w:numFmt w:val="bullet"/>
      <w:lvlText w:val="o"/>
      <w:lvlJc w:val="left"/>
      <w:pPr>
        <w:ind w:left="6165" w:hanging="360"/>
      </w:pPr>
      <w:rPr>
        <w:rFonts w:ascii="Courier New" w:hAnsi="Courier New" w:cs="Courier New" w:hint="default"/>
      </w:rPr>
    </w:lvl>
    <w:lvl w:ilvl="8" w:tplc="080A0005" w:tentative="1">
      <w:start w:val="1"/>
      <w:numFmt w:val="bullet"/>
      <w:lvlText w:val=""/>
      <w:lvlJc w:val="left"/>
      <w:pPr>
        <w:ind w:left="6885" w:hanging="360"/>
      </w:pPr>
      <w:rPr>
        <w:rFonts w:ascii="Wingdings" w:hAnsi="Wingdings" w:hint="default"/>
      </w:rPr>
    </w:lvl>
  </w:abstractNum>
  <w:abstractNum w:abstractNumId="3" w15:restartNumberingAfterBreak="0">
    <w:nsid w:val="1D6C67C7"/>
    <w:multiLevelType w:val="hybridMultilevel"/>
    <w:tmpl w:val="225208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EB96273"/>
    <w:multiLevelType w:val="hybridMultilevel"/>
    <w:tmpl w:val="3EAE25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03B3C50"/>
    <w:multiLevelType w:val="hybridMultilevel"/>
    <w:tmpl w:val="237230C6"/>
    <w:lvl w:ilvl="0" w:tplc="CF86DD36">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24862EF"/>
    <w:multiLevelType w:val="hybridMultilevel"/>
    <w:tmpl w:val="8EAA94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2F11DE0"/>
    <w:multiLevelType w:val="hybridMultilevel"/>
    <w:tmpl w:val="8D0C87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2B33D89"/>
    <w:multiLevelType w:val="hybridMultilevel"/>
    <w:tmpl w:val="D27EA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90F1B2B"/>
    <w:multiLevelType w:val="hybridMultilevel"/>
    <w:tmpl w:val="D256BDA4"/>
    <w:lvl w:ilvl="0" w:tplc="CF86DD36">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A0722D8"/>
    <w:multiLevelType w:val="hybridMultilevel"/>
    <w:tmpl w:val="9236A2C2"/>
    <w:lvl w:ilvl="0" w:tplc="543AB32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5D17EFF"/>
    <w:multiLevelType w:val="hybridMultilevel"/>
    <w:tmpl w:val="B21684DE"/>
    <w:lvl w:ilvl="0" w:tplc="9DD47C7A">
      <w:start w:val="1"/>
      <w:numFmt w:val="bullet"/>
      <w:lvlText w:val=" "/>
      <w:lvlJc w:val="left"/>
      <w:pPr>
        <w:tabs>
          <w:tab w:val="num" w:pos="720"/>
        </w:tabs>
        <w:ind w:left="720" w:hanging="360"/>
      </w:pPr>
      <w:rPr>
        <w:rFonts w:ascii="Calibri" w:hAnsi="Calibri" w:hint="default"/>
      </w:rPr>
    </w:lvl>
    <w:lvl w:ilvl="1" w:tplc="E522D6C8" w:tentative="1">
      <w:start w:val="1"/>
      <w:numFmt w:val="bullet"/>
      <w:lvlText w:val=" "/>
      <w:lvlJc w:val="left"/>
      <w:pPr>
        <w:tabs>
          <w:tab w:val="num" w:pos="1440"/>
        </w:tabs>
        <w:ind w:left="1440" w:hanging="360"/>
      </w:pPr>
      <w:rPr>
        <w:rFonts w:ascii="Calibri" w:hAnsi="Calibri" w:hint="default"/>
      </w:rPr>
    </w:lvl>
    <w:lvl w:ilvl="2" w:tplc="38D6D78A" w:tentative="1">
      <w:start w:val="1"/>
      <w:numFmt w:val="bullet"/>
      <w:lvlText w:val=" "/>
      <w:lvlJc w:val="left"/>
      <w:pPr>
        <w:tabs>
          <w:tab w:val="num" w:pos="2160"/>
        </w:tabs>
        <w:ind w:left="2160" w:hanging="360"/>
      </w:pPr>
      <w:rPr>
        <w:rFonts w:ascii="Calibri" w:hAnsi="Calibri" w:hint="default"/>
      </w:rPr>
    </w:lvl>
    <w:lvl w:ilvl="3" w:tplc="54FCCF36" w:tentative="1">
      <w:start w:val="1"/>
      <w:numFmt w:val="bullet"/>
      <w:lvlText w:val=" "/>
      <w:lvlJc w:val="left"/>
      <w:pPr>
        <w:tabs>
          <w:tab w:val="num" w:pos="2880"/>
        </w:tabs>
        <w:ind w:left="2880" w:hanging="360"/>
      </w:pPr>
      <w:rPr>
        <w:rFonts w:ascii="Calibri" w:hAnsi="Calibri" w:hint="default"/>
      </w:rPr>
    </w:lvl>
    <w:lvl w:ilvl="4" w:tplc="C4267856" w:tentative="1">
      <w:start w:val="1"/>
      <w:numFmt w:val="bullet"/>
      <w:lvlText w:val=" "/>
      <w:lvlJc w:val="left"/>
      <w:pPr>
        <w:tabs>
          <w:tab w:val="num" w:pos="3600"/>
        </w:tabs>
        <w:ind w:left="3600" w:hanging="360"/>
      </w:pPr>
      <w:rPr>
        <w:rFonts w:ascii="Calibri" w:hAnsi="Calibri" w:hint="default"/>
      </w:rPr>
    </w:lvl>
    <w:lvl w:ilvl="5" w:tplc="DED41B04" w:tentative="1">
      <w:start w:val="1"/>
      <w:numFmt w:val="bullet"/>
      <w:lvlText w:val=" "/>
      <w:lvlJc w:val="left"/>
      <w:pPr>
        <w:tabs>
          <w:tab w:val="num" w:pos="4320"/>
        </w:tabs>
        <w:ind w:left="4320" w:hanging="360"/>
      </w:pPr>
      <w:rPr>
        <w:rFonts w:ascii="Calibri" w:hAnsi="Calibri" w:hint="default"/>
      </w:rPr>
    </w:lvl>
    <w:lvl w:ilvl="6" w:tplc="EB56D2F0" w:tentative="1">
      <w:start w:val="1"/>
      <w:numFmt w:val="bullet"/>
      <w:lvlText w:val=" "/>
      <w:lvlJc w:val="left"/>
      <w:pPr>
        <w:tabs>
          <w:tab w:val="num" w:pos="5040"/>
        </w:tabs>
        <w:ind w:left="5040" w:hanging="360"/>
      </w:pPr>
      <w:rPr>
        <w:rFonts w:ascii="Calibri" w:hAnsi="Calibri" w:hint="default"/>
      </w:rPr>
    </w:lvl>
    <w:lvl w:ilvl="7" w:tplc="C374D95C" w:tentative="1">
      <w:start w:val="1"/>
      <w:numFmt w:val="bullet"/>
      <w:lvlText w:val=" "/>
      <w:lvlJc w:val="left"/>
      <w:pPr>
        <w:tabs>
          <w:tab w:val="num" w:pos="5760"/>
        </w:tabs>
        <w:ind w:left="5760" w:hanging="360"/>
      </w:pPr>
      <w:rPr>
        <w:rFonts w:ascii="Calibri" w:hAnsi="Calibri" w:hint="default"/>
      </w:rPr>
    </w:lvl>
    <w:lvl w:ilvl="8" w:tplc="476420AE" w:tentative="1">
      <w:start w:val="1"/>
      <w:numFmt w:val="bullet"/>
      <w:lvlText w:val=" "/>
      <w:lvlJc w:val="left"/>
      <w:pPr>
        <w:tabs>
          <w:tab w:val="num" w:pos="6480"/>
        </w:tabs>
        <w:ind w:left="6480" w:hanging="360"/>
      </w:pPr>
      <w:rPr>
        <w:rFonts w:ascii="Calibri" w:hAnsi="Calibri" w:hint="default"/>
      </w:rPr>
    </w:lvl>
  </w:abstractNum>
  <w:abstractNum w:abstractNumId="12" w15:restartNumberingAfterBreak="0">
    <w:nsid w:val="5AD148CB"/>
    <w:multiLevelType w:val="hybridMultilevel"/>
    <w:tmpl w:val="8F3A31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D427D0"/>
    <w:multiLevelType w:val="hybridMultilevel"/>
    <w:tmpl w:val="3DECD486"/>
    <w:lvl w:ilvl="0" w:tplc="AEB26E1A">
      <w:start w:val="1"/>
      <w:numFmt w:val="bullet"/>
      <w:lvlText w:val="◦"/>
      <w:lvlJc w:val="left"/>
      <w:pPr>
        <w:tabs>
          <w:tab w:val="num" w:pos="720"/>
        </w:tabs>
        <w:ind w:left="720" w:hanging="360"/>
      </w:pPr>
      <w:rPr>
        <w:rFonts w:ascii="Calibri" w:hAnsi="Calibri" w:hint="default"/>
      </w:rPr>
    </w:lvl>
    <w:lvl w:ilvl="1" w:tplc="434E8FA6">
      <w:start w:val="1"/>
      <w:numFmt w:val="bullet"/>
      <w:lvlText w:val="◦"/>
      <w:lvlJc w:val="left"/>
      <w:pPr>
        <w:tabs>
          <w:tab w:val="num" w:pos="1440"/>
        </w:tabs>
        <w:ind w:left="1440" w:hanging="360"/>
      </w:pPr>
      <w:rPr>
        <w:rFonts w:ascii="Calibri" w:hAnsi="Calibri" w:hint="default"/>
      </w:rPr>
    </w:lvl>
    <w:lvl w:ilvl="2" w:tplc="3B361A36" w:tentative="1">
      <w:start w:val="1"/>
      <w:numFmt w:val="bullet"/>
      <w:lvlText w:val="◦"/>
      <w:lvlJc w:val="left"/>
      <w:pPr>
        <w:tabs>
          <w:tab w:val="num" w:pos="2160"/>
        </w:tabs>
        <w:ind w:left="2160" w:hanging="360"/>
      </w:pPr>
      <w:rPr>
        <w:rFonts w:ascii="Calibri" w:hAnsi="Calibri" w:hint="default"/>
      </w:rPr>
    </w:lvl>
    <w:lvl w:ilvl="3" w:tplc="FC48F6D8" w:tentative="1">
      <w:start w:val="1"/>
      <w:numFmt w:val="bullet"/>
      <w:lvlText w:val="◦"/>
      <w:lvlJc w:val="left"/>
      <w:pPr>
        <w:tabs>
          <w:tab w:val="num" w:pos="2880"/>
        </w:tabs>
        <w:ind w:left="2880" w:hanging="360"/>
      </w:pPr>
      <w:rPr>
        <w:rFonts w:ascii="Calibri" w:hAnsi="Calibri" w:hint="default"/>
      </w:rPr>
    </w:lvl>
    <w:lvl w:ilvl="4" w:tplc="696E2860" w:tentative="1">
      <w:start w:val="1"/>
      <w:numFmt w:val="bullet"/>
      <w:lvlText w:val="◦"/>
      <w:lvlJc w:val="left"/>
      <w:pPr>
        <w:tabs>
          <w:tab w:val="num" w:pos="3600"/>
        </w:tabs>
        <w:ind w:left="3600" w:hanging="360"/>
      </w:pPr>
      <w:rPr>
        <w:rFonts w:ascii="Calibri" w:hAnsi="Calibri" w:hint="default"/>
      </w:rPr>
    </w:lvl>
    <w:lvl w:ilvl="5" w:tplc="46A825FA" w:tentative="1">
      <w:start w:val="1"/>
      <w:numFmt w:val="bullet"/>
      <w:lvlText w:val="◦"/>
      <w:lvlJc w:val="left"/>
      <w:pPr>
        <w:tabs>
          <w:tab w:val="num" w:pos="4320"/>
        </w:tabs>
        <w:ind w:left="4320" w:hanging="360"/>
      </w:pPr>
      <w:rPr>
        <w:rFonts w:ascii="Calibri" w:hAnsi="Calibri" w:hint="default"/>
      </w:rPr>
    </w:lvl>
    <w:lvl w:ilvl="6" w:tplc="39109944" w:tentative="1">
      <w:start w:val="1"/>
      <w:numFmt w:val="bullet"/>
      <w:lvlText w:val="◦"/>
      <w:lvlJc w:val="left"/>
      <w:pPr>
        <w:tabs>
          <w:tab w:val="num" w:pos="5040"/>
        </w:tabs>
        <w:ind w:left="5040" w:hanging="360"/>
      </w:pPr>
      <w:rPr>
        <w:rFonts w:ascii="Calibri" w:hAnsi="Calibri" w:hint="default"/>
      </w:rPr>
    </w:lvl>
    <w:lvl w:ilvl="7" w:tplc="35881B60" w:tentative="1">
      <w:start w:val="1"/>
      <w:numFmt w:val="bullet"/>
      <w:lvlText w:val="◦"/>
      <w:lvlJc w:val="left"/>
      <w:pPr>
        <w:tabs>
          <w:tab w:val="num" w:pos="5760"/>
        </w:tabs>
        <w:ind w:left="5760" w:hanging="360"/>
      </w:pPr>
      <w:rPr>
        <w:rFonts w:ascii="Calibri" w:hAnsi="Calibri" w:hint="default"/>
      </w:rPr>
    </w:lvl>
    <w:lvl w:ilvl="8" w:tplc="8326C85E" w:tentative="1">
      <w:start w:val="1"/>
      <w:numFmt w:val="bullet"/>
      <w:lvlText w:val="◦"/>
      <w:lvlJc w:val="left"/>
      <w:pPr>
        <w:tabs>
          <w:tab w:val="num" w:pos="6480"/>
        </w:tabs>
        <w:ind w:left="6480" w:hanging="360"/>
      </w:pPr>
      <w:rPr>
        <w:rFonts w:ascii="Calibri" w:hAnsi="Calibri" w:hint="default"/>
      </w:rPr>
    </w:lvl>
  </w:abstractNum>
  <w:abstractNum w:abstractNumId="14" w15:restartNumberingAfterBreak="0">
    <w:nsid w:val="676F5D40"/>
    <w:multiLevelType w:val="hybridMultilevel"/>
    <w:tmpl w:val="52A29B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82A727F"/>
    <w:multiLevelType w:val="hybridMultilevel"/>
    <w:tmpl w:val="65944E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83636ED"/>
    <w:multiLevelType w:val="hybridMultilevel"/>
    <w:tmpl w:val="57C0BCF6"/>
    <w:lvl w:ilvl="0" w:tplc="434C1B94">
      <w:start w:val="1"/>
      <w:numFmt w:val="decimal"/>
      <w:lvlText w:val="%1-"/>
      <w:lvlJc w:val="left"/>
      <w:pPr>
        <w:ind w:left="720" w:hanging="360"/>
      </w:pPr>
      <w:rPr>
        <w:rFonts w:hint="default"/>
        <w:b/>
        <w:color w:val="4F537A"/>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C09712B"/>
    <w:multiLevelType w:val="hybridMultilevel"/>
    <w:tmpl w:val="C178C504"/>
    <w:lvl w:ilvl="0" w:tplc="080A0001">
      <w:start w:val="1"/>
      <w:numFmt w:val="bullet"/>
      <w:lvlText w:val=""/>
      <w:lvlJc w:val="left"/>
      <w:pPr>
        <w:ind w:left="1385" w:hanging="360"/>
      </w:pPr>
      <w:rPr>
        <w:rFonts w:ascii="Symbol" w:hAnsi="Symbol" w:hint="default"/>
      </w:rPr>
    </w:lvl>
    <w:lvl w:ilvl="1" w:tplc="080A0003" w:tentative="1">
      <w:start w:val="1"/>
      <w:numFmt w:val="bullet"/>
      <w:lvlText w:val="o"/>
      <w:lvlJc w:val="left"/>
      <w:pPr>
        <w:ind w:left="2105" w:hanging="360"/>
      </w:pPr>
      <w:rPr>
        <w:rFonts w:ascii="Courier New" w:hAnsi="Courier New" w:cs="Courier New" w:hint="default"/>
      </w:rPr>
    </w:lvl>
    <w:lvl w:ilvl="2" w:tplc="080A0005" w:tentative="1">
      <w:start w:val="1"/>
      <w:numFmt w:val="bullet"/>
      <w:lvlText w:val=""/>
      <w:lvlJc w:val="left"/>
      <w:pPr>
        <w:ind w:left="2825" w:hanging="360"/>
      </w:pPr>
      <w:rPr>
        <w:rFonts w:ascii="Wingdings" w:hAnsi="Wingdings" w:hint="default"/>
      </w:rPr>
    </w:lvl>
    <w:lvl w:ilvl="3" w:tplc="080A0001" w:tentative="1">
      <w:start w:val="1"/>
      <w:numFmt w:val="bullet"/>
      <w:lvlText w:val=""/>
      <w:lvlJc w:val="left"/>
      <w:pPr>
        <w:ind w:left="3545" w:hanging="360"/>
      </w:pPr>
      <w:rPr>
        <w:rFonts w:ascii="Symbol" w:hAnsi="Symbol" w:hint="default"/>
      </w:rPr>
    </w:lvl>
    <w:lvl w:ilvl="4" w:tplc="080A0003" w:tentative="1">
      <w:start w:val="1"/>
      <w:numFmt w:val="bullet"/>
      <w:lvlText w:val="o"/>
      <w:lvlJc w:val="left"/>
      <w:pPr>
        <w:ind w:left="4265" w:hanging="360"/>
      </w:pPr>
      <w:rPr>
        <w:rFonts w:ascii="Courier New" w:hAnsi="Courier New" w:cs="Courier New" w:hint="default"/>
      </w:rPr>
    </w:lvl>
    <w:lvl w:ilvl="5" w:tplc="080A0005" w:tentative="1">
      <w:start w:val="1"/>
      <w:numFmt w:val="bullet"/>
      <w:lvlText w:val=""/>
      <w:lvlJc w:val="left"/>
      <w:pPr>
        <w:ind w:left="4985" w:hanging="360"/>
      </w:pPr>
      <w:rPr>
        <w:rFonts w:ascii="Wingdings" w:hAnsi="Wingdings" w:hint="default"/>
      </w:rPr>
    </w:lvl>
    <w:lvl w:ilvl="6" w:tplc="080A0001" w:tentative="1">
      <w:start w:val="1"/>
      <w:numFmt w:val="bullet"/>
      <w:lvlText w:val=""/>
      <w:lvlJc w:val="left"/>
      <w:pPr>
        <w:ind w:left="5705" w:hanging="360"/>
      </w:pPr>
      <w:rPr>
        <w:rFonts w:ascii="Symbol" w:hAnsi="Symbol" w:hint="default"/>
      </w:rPr>
    </w:lvl>
    <w:lvl w:ilvl="7" w:tplc="080A0003" w:tentative="1">
      <w:start w:val="1"/>
      <w:numFmt w:val="bullet"/>
      <w:lvlText w:val="o"/>
      <w:lvlJc w:val="left"/>
      <w:pPr>
        <w:ind w:left="6425" w:hanging="360"/>
      </w:pPr>
      <w:rPr>
        <w:rFonts w:ascii="Courier New" w:hAnsi="Courier New" w:cs="Courier New" w:hint="default"/>
      </w:rPr>
    </w:lvl>
    <w:lvl w:ilvl="8" w:tplc="080A0005" w:tentative="1">
      <w:start w:val="1"/>
      <w:numFmt w:val="bullet"/>
      <w:lvlText w:val=""/>
      <w:lvlJc w:val="left"/>
      <w:pPr>
        <w:ind w:left="7145" w:hanging="360"/>
      </w:pPr>
      <w:rPr>
        <w:rFonts w:ascii="Wingdings" w:hAnsi="Wingdings" w:hint="default"/>
      </w:rPr>
    </w:lvl>
  </w:abstractNum>
  <w:abstractNum w:abstractNumId="18" w15:restartNumberingAfterBreak="0">
    <w:nsid w:val="6F253256"/>
    <w:multiLevelType w:val="hybridMultilevel"/>
    <w:tmpl w:val="7FDC9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FC10DCB"/>
    <w:multiLevelType w:val="hybridMultilevel"/>
    <w:tmpl w:val="8FE8581E"/>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0" w15:restartNumberingAfterBreak="0">
    <w:nsid w:val="754E137B"/>
    <w:multiLevelType w:val="hybridMultilevel"/>
    <w:tmpl w:val="727C737C"/>
    <w:lvl w:ilvl="0" w:tplc="826AB2AE">
      <w:start w:val="6"/>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8006E55"/>
    <w:multiLevelType w:val="hybridMultilevel"/>
    <w:tmpl w:val="3A66BB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B5E21BE"/>
    <w:multiLevelType w:val="hybridMultilevel"/>
    <w:tmpl w:val="3CA63B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C8560A8"/>
    <w:multiLevelType w:val="hybridMultilevel"/>
    <w:tmpl w:val="9100486E"/>
    <w:lvl w:ilvl="0" w:tplc="CF86DD36">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9"/>
  </w:num>
  <w:num w:numId="4">
    <w:abstractNumId w:val="5"/>
  </w:num>
  <w:num w:numId="5">
    <w:abstractNumId w:val="23"/>
  </w:num>
  <w:num w:numId="6">
    <w:abstractNumId w:val="2"/>
  </w:num>
  <w:num w:numId="7">
    <w:abstractNumId w:val="10"/>
  </w:num>
  <w:num w:numId="8">
    <w:abstractNumId w:val="16"/>
  </w:num>
  <w:num w:numId="9">
    <w:abstractNumId w:val="21"/>
  </w:num>
  <w:num w:numId="10">
    <w:abstractNumId w:val="19"/>
  </w:num>
  <w:num w:numId="11">
    <w:abstractNumId w:val="1"/>
  </w:num>
  <w:num w:numId="12">
    <w:abstractNumId w:val="11"/>
  </w:num>
  <w:num w:numId="13">
    <w:abstractNumId w:val="13"/>
  </w:num>
  <w:num w:numId="14">
    <w:abstractNumId w:val="3"/>
  </w:num>
  <w:num w:numId="15">
    <w:abstractNumId w:val="4"/>
  </w:num>
  <w:num w:numId="16">
    <w:abstractNumId w:val="14"/>
  </w:num>
  <w:num w:numId="17">
    <w:abstractNumId w:val="0"/>
  </w:num>
  <w:num w:numId="18">
    <w:abstractNumId w:val="22"/>
  </w:num>
  <w:num w:numId="19">
    <w:abstractNumId w:val="17"/>
  </w:num>
  <w:num w:numId="20">
    <w:abstractNumId w:val="7"/>
  </w:num>
  <w:num w:numId="21">
    <w:abstractNumId w:val="8"/>
  </w:num>
  <w:num w:numId="22">
    <w:abstractNumId w:val="6"/>
  </w:num>
  <w:num w:numId="23">
    <w:abstractNumId w:val="18"/>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C37"/>
    <w:rsid w:val="00003728"/>
    <w:rsid w:val="0001202F"/>
    <w:rsid w:val="0001604F"/>
    <w:rsid w:val="00021CBF"/>
    <w:rsid w:val="00034179"/>
    <w:rsid w:val="00035BE1"/>
    <w:rsid w:val="000370CB"/>
    <w:rsid w:val="00046F9D"/>
    <w:rsid w:val="000671C7"/>
    <w:rsid w:val="00072342"/>
    <w:rsid w:val="00075E34"/>
    <w:rsid w:val="00092A1E"/>
    <w:rsid w:val="00096A67"/>
    <w:rsid w:val="000A0C96"/>
    <w:rsid w:val="000A0CBA"/>
    <w:rsid w:val="000A4A62"/>
    <w:rsid w:val="000A4E1B"/>
    <w:rsid w:val="000A6BAB"/>
    <w:rsid w:val="000A6E93"/>
    <w:rsid w:val="000C0D3B"/>
    <w:rsid w:val="000C4113"/>
    <w:rsid w:val="000C7D89"/>
    <w:rsid w:val="000E1962"/>
    <w:rsid w:val="000E37EB"/>
    <w:rsid w:val="000E3915"/>
    <w:rsid w:val="000E7587"/>
    <w:rsid w:val="000F101B"/>
    <w:rsid w:val="000F4506"/>
    <w:rsid w:val="00100B7D"/>
    <w:rsid w:val="00110766"/>
    <w:rsid w:val="001107EC"/>
    <w:rsid w:val="00120A41"/>
    <w:rsid w:val="00121517"/>
    <w:rsid w:val="00122EAF"/>
    <w:rsid w:val="00132229"/>
    <w:rsid w:val="0014488D"/>
    <w:rsid w:val="00150615"/>
    <w:rsid w:val="00157C57"/>
    <w:rsid w:val="0016011D"/>
    <w:rsid w:val="001621D5"/>
    <w:rsid w:val="00165E0C"/>
    <w:rsid w:val="00175DFD"/>
    <w:rsid w:val="001815C9"/>
    <w:rsid w:val="00182618"/>
    <w:rsid w:val="001836C7"/>
    <w:rsid w:val="00191637"/>
    <w:rsid w:val="001A1151"/>
    <w:rsid w:val="001B1489"/>
    <w:rsid w:val="001B23C8"/>
    <w:rsid w:val="001C4EC6"/>
    <w:rsid w:val="001C5AFD"/>
    <w:rsid w:val="001E16FC"/>
    <w:rsid w:val="001E2EC8"/>
    <w:rsid w:val="001F1A83"/>
    <w:rsid w:val="001F46D4"/>
    <w:rsid w:val="00202905"/>
    <w:rsid w:val="002057AA"/>
    <w:rsid w:val="002062F9"/>
    <w:rsid w:val="002104EE"/>
    <w:rsid w:val="002115FF"/>
    <w:rsid w:val="002208C8"/>
    <w:rsid w:val="00223888"/>
    <w:rsid w:val="002305C1"/>
    <w:rsid w:val="0023570B"/>
    <w:rsid w:val="00236AF0"/>
    <w:rsid w:val="00241FBB"/>
    <w:rsid w:val="002450F3"/>
    <w:rsid w:val="002574A1"/>
    <w:rsid w:val="0026001C"/>
    <w:rsid w:val="00260701"/>
    <w:rsid w:val="00275902"/>
    <w:rsid w:val="00276314"/>
    <w:rsid w:val="00293166"/>
    <w:rsid w:val="002A0B6A"/>
    <w:rsid w:val="002A75B3"/>
    <w:rsid w:val="002D14D2"/>
    <w:rsid w:val="002D1CBE"/>
    <w:rsid w:val="002D4310"/>
    <w:rsid w:val="002D60D1"/>
    <w:rsid w:val="002E1BE4"/>
    <w:rsid w:val="002E5676"/>
    <w:rsid w:val="002F4835"/>
    <w:rsid w:val="00310865"/>
    <w:rsid w:val="00322045"/>
    <w:rsid w:val="00332193"/>
    <w:rsid w:val="00340AA3"/>
    <w:rsid w:val="00346D27"/>
    <w:rsid w:val="0035599B"/>
    <w:rsid w:val="003604D8"/>
    <w:rsid w:val="00362DF9"/>
    <w:rsid w:val="0036574C"/>
    <w:rsid w:val="00382EF6"/>
    <w:rsid w:val="00383BA1"/>
    <w:rsid w:val="00384C76"/>
    <w:rsid w:val="00390777"/>
    <w:rsid w:val="00391182"/>
    <w:rsid w:val="003938A9"/>
    <w:rsid w:val="0039445A"/>
    <w:rsid w:val="00394AA7"/>
    <w:rsid w:val="003B0C1C"/>
    <w:rsid w:val="003B0D04"/>
    <w:rsid w:val="003B6AFA"/>
    <w:rsid w:val="003B7221"/>
    <w:rsid w:val="003C2F49"/>
    <w:rsid w:val="003C6012"/>
    <w:rsid w:val="003C79AE"/>
    <w:rsid w:val="003D0554"/>
    <w:rsid w:val="003D2B46"/>
    <w:rsid w:val="003E00F0"/>
    <w:rsid w:val="00401594"/>
    <w:rsid w:val="00405F41"/>
    <w:rsid w:val="0041148E"/>
    <w:rsid w:val="00414053"/>
    <w:rsid w:val="00415858"/>
    <w:rsid w:val="0042073D"/>
    <w:rsid w:val="004266B6"/>
    <w:rsid w:val="00430B95"/>
    <w:rsid w:val="0043136C"/>
    <w:rsid w:val="00432256"/>
    <w:rsid w:val="00434AB8"/>
    <w:rsid w:val="0043793C"/>
    <w:rsid w:val="0045096D"/>
    <w:rsid w:val="00450CE4"/>
    <w:rsid w:val="00457EB9"/>
    <w:rsid w:val="00462AA3"/>
    <w:rsid w:val="00463BE8"/>
    <w:rsid w:val="004655EB"/>
    <w:rsid w:val="004673EF"/>
    <w:rsid w:val="004751B6"/>
    <w:rsid w:val="00477908"/>
    <w:rsid w:val="00481EE3"/>
    <w:rsid w:val="00484A73"/>
    <w:rsid w:val="004864B3"/>
    <w:rsid w:val="004914D5"/>
    <w:rsid w:val="004A0D71"/>
    <w:rsid w:val="004A4813"/>
    <w:rsid w:val="004B0D1E"/>
    <w:rsid w:val="004B1B7F"/>
    <w:rsid w:val="004B2055"/>
    <w:rsid w:val="004D12E7"/>
    <w:rsid w:val="004D6371"/>
    <w:rsid w:val="004D6ED3"/>
    <w:rsid w:val="004E3525"/>
    <w:rsid w:val="004F2DD8"/>
    <w:rsid w:val="00503AB3"/>
    <w:rsid w:val="0051136F"/>
    <w:rsid w:val="00511FAE"/>
    <w:rsid w:val="00513089"/>
    <w:rsid w:val="00527CE5"/>
    <w:rsid w:val="00550081"/>
    <w:rsid w:val="0057306B"/>
    <w:rsid w:val="005767AE"/>
    <w:rsid w:val="00580825"/>
    <w:rsid w:val="00581B6F"/>
    <w:rsid w:val="0058226F"/>
    <w:rsid w:val="00586C9B"/>
    <w:rsid w:val="00595431"/>
    <w:rsid w:val="005A518A"/>
    <w:rsid w:val="005A7D56"/>
    <w:rsid w:val="005B0759"/>
    <w:rsid w:val="005B0A1C"/>
    <w:rsid w:val="005B3D61"/>
    <w:rsid w:val="005C0458"/>
    <w:rsid w:val="005D0813"/>
    <w:rsid w:val="005D3A92"/>
    <w:rsid w:val="005E2C21"/>
    <w:rsid w:val="005E66CF"/>
    <w:rsid w:val="005F3651"/>
    <w:rsid w:val="005F58EF"/>
    <w:rsid w:val="005F78A2"/>
    <w:rsid w:val="00602C29"/>
    <w:rsid w:val="00611291"/>
    <w:rsid w:val="006200C6"/>
    <w:rsid w:val="00620EB5"/>
    <w:rsid w:val="00622F81"/>
    <w:rsid w:val="00630EE7"/>
    <w:rsid w:val="00637FAF"/>
    <w:rsid w:val="00643D87"/>
    <w:rsid w:val="00644C5E"/>
    <w:rsid w:val="00647E81"/>
    <w:rsid w:val="00656927"/>
    <w:rsid w:val="006611B9"/>
    <w:rsid w:val="00666D88"/>
    <w:rsid w:val="006710C7"/>
    <w:rsid w:val="00674D52"/>
    <w:rsid w:val="00681371"/>
    <w:rsid w:val="00682378"/>
    <w:rsid w:val="006873CD"/>
    <w:rsid w:val="00695A6B"/>
    <w:rsid w:val="006A19B1"/>
    <w:rsid w:val="006A25AC"/>
    <w:rsid w:val="006A48A9"/>
    <w:rsid w:val="006B0271"/>
    <w:rsid w:val="006B0A2C"/>
    <w:rsid w:val="006B583A"/>
    <w:rsid w:val="006C54EC"/>
    <w:rsid w:val="006D0EA8"/>
    <w:rsid w:val="006D3BC2"/>
    <w:rsid w:val="006D4178"/>
    <w:rsid w:val="006E03CE"/>
    <w:rsid w:val="006E2D00"/>
    <w:rsid w:val="006E70CE"/>
    <w:rsid w:val="006E7CAC"/>
    <w:rsid w:val="00705B7D"/>
    <w:rsid w:val="00713664"/>
    <w:rsid w:val="00714272"/>
    <w:rsid w:val="00717490"/>
    <w:rsid w:val="00721E70"/>
    <w:rsid w:val="00730B55"/>
    <w:rsid w:val="00734A5B"/>
    <w:rsid w:val="007420E1"/>
    <w:rsid w:val="00765772"/>
    <w:rsid w:val="00765FE5"/>
    <w:rsid w:val="00771A12"/>
    <w:rsid w:val="007812AD"/>
    <w:rsid w:val="007818DE"/>
    <w:rsid w:val="00781AF3"/>
    <w:rsid w:val="00793862"/>
    <w:rsid w:val="007938CB"/>
    <w:rsid w:val="007A0C59"/>
    <w:rsid w:val="007A1248"/>
    <w:rsid w:val="007A40A7"/>
    <w:rsid w:val="007C0129"/>
    <w:rsid w:val="007C2A66"/>
    <w:rsid w:val="007C2E0D"/>
    <w:rsid w:val="007C5C2D"/>
    <w:rsid w:val="007D2192"/>
    <w:rsid w:val="007E27D8"/>
    <w:rsid w:val="007E4F52"/>
    <w:rsid w:val="007E794E"/>
    <w:rsid w:val="007F067B"/>
    <w:rsid w:val="007F17E6"/>
    <w:rsid w:val="007F30A4"/>
    <w:rsid w:val="007F47A7"/>
    <w:rsid w:val="007F61E6"/>
    <w:rsid w:val="00814989"/>
    <w:rsid w:val="0081521C"/>
    <w:rsid w:val="008166DD"/>
    <w:rsid w:val="008177EA"/>
    <w:rsid w:val="008309A2"/>
    <w:rsid w:val="00837520"/>
    <w:rsid w:val="00837BB6"/>
    <w:rsid w:val="00837C21"/>
    <w:rsid w:val="00837C50"/>
    <w:rsid w:val="008417EE"/>
    <w:rsid w:val="008502CE"/>
    <w:rsid w:val="0085687C"/>
    <w:rsid w:val="0085767F"/>
    <w:rsid w:val="00861E21"/>
    <w:rsid w:val="00865987"/>
    <w:rsid w:val="00871977"/>
    <w:rsid w:val="0088286F"/>
    <w:rsid w:val="008867E6"/>
    <w:rsid w:val="00890E8A"/>
    <w:rsid w:val="00896D1A"/>
    <w:rsid w:val="008A77A3"/>
    <w:rsid w:val="008B0886"/>
    <w:rsid w:val="008B42DE"/>
    <w:rsid w:val="008B44FD"/>
    <w:rsid w:val="008B654E"/>
    <w:rsid w:val="008C37D6"/>
    <w:rsid w:val="008C5833"/>
    <w:rsid w:val="008C6E56"/>
    <w:rsid w:val="008C7ABD"/>
    <w:rsid w:val="008D7A10"/>
    <w:rsid w:val="008F5899"/>
    <w:rsid w:val="00913FC0"/>
    <w:rsid w:val="00916FBC"/>
    <w:rsid w:val="0091769D"/>
    <w:rsid w:val="00936777"/>
    <w:rsid w:val="00940DDB"/>
    <w:rsid w:val="00944FAB"/>
    <w:rsid w:val="00955A33"/>
    <w:rsid w:val="00962252"/>
    <w:rsid w:val="009658CC"/>
    <w:rsid w:val="00971BCD"/>
    <w:rsid w:val="00973693"/>
    <w:rsid w:val="009739FF"/>
    <w:rsid w:val="009757C3"/>
    <w:rsid w:val="009804C7"/>
    <w:rsid w:val="00982394"/>
    <w:rsid w:val="0098304D"/>
    <w:rsid w:val="0099118F"/>
    <w:rsid w:val="00992ACE"/>
    <w:rsid w:val="00995029"/>
    <w:rsid w:val="009A3924"/>
    <w:rsid w:val="009A3B8C"/>
    <w:rsid w:val="009A60D7"/>
    <w:rsid w:val="009A79E7"/>
    <w:rsid w:val="009B5A3C"/>
    <w:rsid w:val="009B6081"/>
    <w:rsid w:val="009D7D40"/>
    <w:rsid w:val="009E1AA1"/>
    <w:rsid w:val="009E21E9"/>
    <w:rsid w:val="009E541D"/>
    <w:rsid w:val="009E792D"/>
    <w:rsid w:val="009F28C6"/>
    <w:rsid w:val="009F2B9F"/>
    <w:rsid w:val="009F3C37"/>
    <w:rsid w:val="009F7ED2"/>
    <w:rsid w:val="00A01952"/>
    <w:rsid w:val="00A02D15"/>
    <w:rsid w:val="00A04B10"/>
    <w:rsid w:val="00A06599"/>
    <w:rsid w:val="00A145FF"/>
    <w:rsid w:val="00A17A2F"/>
    <w:rsid w:val="00A3312B"/>
    <w:rsid w:val="00A33E6A"/>
    <w:rsid w:val="00A5197C"/>
    <w:rsid w:val="00A5441E"/>
    <w:rsid w:val="00A54D13"/>
    <w:rsid w:val="00A57328"/>
    <w:rsid w:val="00A57AB0"/>
    <w:rsid w:val="00A65E3E"/>
    <w:rsid w:val="00A673A2"/>
    <w:rsid w:val="00A70441"/>
    <w:rsid w:val="00A72217"/>
    <w:rsid w:val="00A73388"/>
    <w:rsid w:val="00A86570"/>
    <w:rsid w:val="00A87F8A"/>
    <w:rsid w:val="00A9753F"/>
    <w:rsid w:val="00AA164A"/>
    <w:rsid w:val="00AA6834"/>
    <w:rsid w:val="00AB2366"/>
    <w:rsid w:val="00AB4B2C"/>
    <w:rsid w:val="00AB5938"/>
    <w:rsid w:val="00AC3009"/>
    <w:rsid w:val="00AD244C"/>
    <w:rsid w:val="00AD70FA"/>
    <w:rsid w:val="00AE5E75"/>
    <w:rsid w:val="00AF3045"/>
    <w:rsid w:val="00AF357E"/>
    <w:rsid w:val="00B03681"/>
    <w:rsid w:val="00B0499C"/>
    <w:rsid w:val="00B058B0"/>
    <w:rsid w:val="00B066E2"/>
    <w:rsid w:val="00B27F64"/>
    <w:rsid w:val="00B31418"/>
    <w:rsid w:val="00B37B61"/>
    <w:rsid w:val="00B41E74"/>
    <w:rsid w:val="00B42999"/>
    <w:rsid w:val="00B46652"/>
    <w:rsid w:val="00B57AF7"/>
    <w:rsid w:val="00B606A9"/>
    <w:rsid w:val="00B65FB4"/>
    <w:rsid w:val="00B87FC4"/>
    <w:rsid w:val="00BA4C35"/>
    <w:rsid w:val="00BA7A5A"/>
    <w:rsid w:val="00BB36C3"/>
    <w:rsid w:val="00BB376B"/>
    <w:rsid w:val="00BB4812"/>
    <w:rsid w:val="00BB507F"/>
    <w:rsid w:val="00BC3CC3"/>
    <w:rsid w:val="00BC4C8A"/>
    <w:rsid w:val="00BC504F"/>
    <w:rsid w:val="00BC5A84"/>
    <w:rsid w:val="00BE74A1"/>
    <w:rsid w:val="00BF69A7"/>
    <w:rsid w:val="00C05746"/>
    <w:rsid w:val="00C07C05"/>
    <w:rsid w:val="00C11A92"/>
    <w:rsid w:val="00C13980"/>
    <w:rsid w:val="00C2118F"/>
    <w:rsid w:val="00C21BD6"/>
    <w:rsid w:val="00C2248B"/>
    <w:rsid w:val="00C22595"/>
    <w:rsid w:val="00C2412C"/>
    <w:rsid w:val="00C356F4"/>
    <w:rsid w:val="00C365B6"/>
    <w:rsid w:val="00C36942"/>
    <w:rsid w:val="00C36BA6"/>
    <w:rsid w:val="00C46281"/>
    <w:rsid w:val="00C508E3"/>
    <w:rsid w:val="00C57601"/>
    <w:rsid w:val="00C578F9"/>
    <w:rsid w:val="00C61328"/>
    <w:rsid w:val="00C80465"/>
    <w:rsid w:val="00C8305F"/>
    <w:rsid w:val="00C85155"/>
    <w:rsid w:val="00C85842"/>
    <w:rsid w:val="00C86B73"/>
    <w:rsid w:val="00C91BB6"/>
    <w:rsid w:val="00C958D2"/>
    <w:rsid w:val="00C96E9E"/>
    <w:rsid w:val="00CA53E2"/>
    <w:rsid w:val="00CB63AD"/>
    <w:rsid w:val="00CB7661"/>
    <w:rsid w:val="00CC3BBC"/>
    <w:rsid w:val="00CC3BE4"/>
    <w:rsid w:val="00CD1283"/>
    <w:rsid w:val="00CD6B58"/>
    <w:rsid w:val="00CE07D3"/>
    <w:rsid w:val="00CF33F0"/>
    <w:rsid w:val="00CF3E50"/>
    <w:rsid w:val="00D030C3"/>
    <w:rsid w:val="00D078E0"/>
    <w:rsid w:val="00D11CB0"/>
    <w:rsid w:val="00D22165"/>
    <w:rsid w:val="00D23E1C"/>
    <w:rsid w:val="00D420DF"/>
    <w:rsid w:val="00D47211"/>
    <w:rsid w:val="00D548AF"/>
    <w:rsid w:val="00D55BA1"/>
    <w:rsid w:val="00D561F8"/>
    <w:rsid w:val="00D61A56"/>
    <w:rsid w:val="00D62EA4"/>
    <w:rsid w:val="00D6347B"/>
    <w:rsid w:val="00D7713D"/>
    <w:rsid w:val="00D77567"/>
    <w:rsid w:val="00D8204E"/>
    <w:rsid w:val="00D8320B"/>
    <w:rsid w:val="00D91FC1"/>
    <w:rsid w:val="00D9212B"/>
    <w:rsid w:val="00D94FF5"/>
    <w:rsid w:val="00DA6EA1"/>
    <w:rsid w:val="00DB4B77"/>
    <w:rsid w:val="00DC52D0"/>
    <w:rsid w:val="00DD0F1F"/>
    <w:rsid w:val="00DD2DB3"/>
    <w:rsid w:val="00DD7B46"/>
    <w:rsid w:val="00DE17BA"/>
    <w:rsid w:val="00DE64BE"/>
    <w:rsid w:val="00DF4FCA"/>
    <w:rsid w:val="00DF7307"/>
    <w:rsid w:val="00E00782"/>
    <w:rsid w:val="00E00C43"/>
    <w:rsid w:val="00E03B71"/>
    <w:rsid w:val="00E065B9"/>
    <w:rsid w:val="00E103E4"/>
    <w:rsid w:val="00E16519"/>
    <w:rsid w:val="00E235AE"/>
    <w:rsid w:val="00E3034F"/>
    <w:rsid w:val="00E30B0F"/>
    <w:rsid w:val="00E32936"/>
    <w:rsid w:val="00E362F0"/>
    <w:rsid w:val="00E530E1"/>
    <w:rsid w:val="00E65855"/>
    <w:rsid w:val="00E66078"/>
    <w:rsid w:val="00E7039D"/>
    <w:rsid w:val="00E73711"/>
    <w:rsid w:val="00E77BBA"/>
    <w:rsid w:val="00E8184D"/>
    <w:rsid w:val="00E84D2B"/>
    <w:rsid w:val="00E876A3"/>
    <w:rsid w:val="00EA3E2C"/>
    <w:rsid w:val="00EB2A81"/>
    <w:rsid w:val="00EB7E45"/>
    <w:rsid w:val="00EC7C6B"/>
    <w:rsid w:val="00ED66AE"/>
    <w:rsid w:val="00ED7FE6"/>
    <w:rsid w:val="00EE3C95"/>
    <w:rsid w:val="00EE536F"/>
    <w:rsid w:val="00EF1834"/>
    <w:rsid w:val="00EF36C4"/>
    <w:rsid w:val="00EF47A5"/>
    <w:rsid w:val="00EF6ED3"/>
    <w:rsid w:val="00EF6F0B"/>
    <w:rsid w:val="00F07164"/>
    <w:rsid w:val="00F1048F"/>
    <w:rsid w:val="00F13C6A"/>
    <w:rsid w:val="00F41C38"/>
    <w:rsid w:val="00F470B5"/>
    <w:rsid w:val="00F51486"/>
    <w:rsid w:val="00F51D62"/>
    <w:rsid w:val="00F64554"/>
    <w:rsid w:val="00F65D96"/>
    <w:rsid w:val="00F80E81"/>
    <w:rsid w:val="00F849A1"/>
    <w:rsid w:val="00F8600F"/>
    <w:rsid w:val="00F91D74"/>
    <w:rsid w:val="00F947B6"/>
    <w:rsid w:val="00F976B7"/>
    <w:rsid w:val="00FC49E2"/>
    <w:rsid w:val="00FD4335"/>
    <w:rsid w:val="00FD55CC"/>
    <w:rsid w:val="00FE2EE8"/>
    <w:rsid w:val="00FE4C84"/>
    <w:rsid w:val="00FF14C3"/>
    <w:rsid w:val="00FF51A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2DC6E"/>
  <w15:docId w15:val="{63760EE4-BF4C-4EF6-A042-05040479A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C37"/>
  </w:style>
  <w:style w:type="paragraph" w:styleId="Ttulo1">
    <w:name w:val="heading 1"/>
    <w:basedOn w:val="Normal"/>
    <w:next w:val="Normal"/>
    <w:link w:val="Ttulo1Car"/>
    <w:uiPriority w:val="9"/>
    <w:qFormat/>
    <w:rsid w:val="004914D5"/>
    <w:pPr>
      <w:keepNext/>
      <w:keepLines/>
      <w:spacing w:before="240" w:after="0"/>
      <w:outlineLvl w:val="0"/>
    </w:pPr>
    <w:rPr>
      <w:rFonts w:ascii="Arial" w:eastAsiaTheme="majorEastAsia" w:hAnsi="Arial" w:cstheme="majorBidi"/>
      <w:b/>
      <w:color w:val="365F91" w:themeColor="accent1" w:themeShade="BF"/>
      <w:sz w:val="28"/>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D60D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60D1"/>
    <w:rPr>
      <w:rFonts w:ascii="Tahoma" w:hAnsi="Tahoma" w:cs="Tahoma"/>
      <w:sz w:val="16"/>
      <w:szCs w:val="16"/>
    </w:rPr>
  </w:style>
  <w:style w:type="paragraph" w:styleId="Encabezado">
    <w:name w:val="header"/>
    <w:basedOn w:val="Normal"/>
    <w:link w:val="EncabezadoCar"/>
    <w:uiPriority w:val="99"/>
    <w:unhideWhenUsed/>
    <w:rsid w:val="002D60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60D1"/>
  </w:style>
  <w:style w:type="paragraph" w:styleId="Piedepgina">
    <w:name w:val="footer"/>
    <w:basedOn w:val="Normal"/>
    <w:link w:val="PiedepginaCar"/>
    <w:uiPriority w:val="99"/>
    <w:unhideWhenUsed/>
    <w:rsid w:val="002D60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60D1"/>
  </w:style>
  <w:style w:type="paragraph" w:customStyle="1" w:styleId="Normalabs">
    <w:name w:val="Normal abs"/>
    <w:basedOn w:val="Normal"/>
    <w:link w:val="NormalabsCar"/>
    <w:qFormat/>
    <w:rsid w:val="00346D27"/>
    <w:pPr>
      <w:spacing w:after="0" w:line="240" w:lineRule="auto"/>
      <w:jc w:val="both"/>
    </w:pPr>
    <w:rPr>
      <w:rFonts w:ascii="Arial" w:hAnsi="Arial" w:cs="Arial"/>
      <w:sz w:val="24"/>
      <w:szCs w:val="24"/>
    </w:rPr>
  </w:style>
  <w:style w:type="character" w:customStyle="1" w:styleId="NormalabsCar">
    <w:name w:val="Normal abs Car"/>
    <w:basedOn w:val="Fuentedeprrafopredeter"/>
    <w:link w:val="Normalabs"/>
    <w:rsid w:val="00346D27"/>
    <w:rPr>
      <w:rFonts w:ascii="Arial" w:hAnsi="Arial" w:cs="Arial"/>
      <w:sz w:val="24"/>
      <w:szCs w:val="24"/>
    </w:rPr>
  </w:style>
  <w:style w:type="paragraph" w:styleId="Textoindependiente">
    <w:name w:val="Body Text"/>
    <w:basedOn w:val="Normal"/>
    <w:link w:val="TextoindependienteCar"/>
    <w:rsid w:val="00973693"/>
    <w:pPr>
      <w:spacing w:after="0" w:line="240" w:lineRule="auto"/>
      <w:jc w:val="both"/>
    </w:pPr>
    <w:rPr>
      <w:rFonts w:ascii="Arial" w:eastAsia="Times New Roman" w:hAnsi="Arial" w:cs="Times New Roman"/>
      <w:sz w:val="24"/>
      <w:szCs w:val="20"/>
      <w:lang w:val="es-ES"/>
    </w:rPr>
  </w:style>
  <w:style w:type="character" w:customStyle="1" w:styleId="TextoindependienteCar">
    <w:name w:val="Texto independiente Car"/>
    <w:basedOn w:val="Fuentedeprrafopredeter"/>
    <w:link w:val="Textoindependiente"/>
    <w:rsid w:val="00973693"/>
    <w:rPr>
      <w:rFonts w:ascii="Arial" w:eastAsia="Times New Roman" w:hAnsi="Arial" w:cs="Times New Roman"/>
      <w:sz w:val="24"/>
      <w:szCs w:val="20"/>
      <w:lang w:val="es-ES"/>
    </w:rPr>
  </w:style>
  <w:style w:type="table" w:styleId="Tablaconcuadrcula">
    <w:name w:val="Table Grid"/>
    <w:basedOn w:val="Tablanormal"/>
    <w:uiPriority w:val="59"/>
    <w:rsid w:val="009F3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9F3C37"/>
    <w:pPr>
      <w:spacing w:after="0" w:line="240" w:lineRule="auto"/>
    </w:pPr>
  </w:style>
  <w:style w:type="paragraph" w:styleId="Prrafodelista">
    <w:name w:val="List Paragraph"/>
    <w:basedOn w:val="Normal"/>
    <w:uiPriority w:val="34"/>
    <w:qFormat/>
    <w:rsid w:val="007F30A4"/>
    <w:pPr>
      <w:ind w:left="720"/>
      <w:contextualSpacing/>
    </w:pPr>
    <w:rPr>
      <w:rFonts w:eastAsiaTheme="minorHAnsi"/>
      <w:lang w:eastAsia="en-US"/>
    </w:rPr>
  </w:style>
  <w:style w:type="character" w:styleId="Hipervnculo">
    <w:name w:val="Hyperlink"/>
    <w:basedOn w:val="Fuentedeprrafopredeter"/>
    <w:uiPriority w:val="99"/>
    <w:unhideWhenUsed/>
    <w:rsid w:val="00C13980"/>
    <w:rPr>
      <w:color w:val="0000FF"/>
      <w:u w:val="single"/>
    </w:rPr>
  </w:style>
  <w:style w:type="paragraph" w:styleId="Textosinformato">
    <w:name w:val="Plain Text"/>
    <w:basedOn w:val="Normal"/>
    <w:link w:val="TextosinformatoCar"/>
    <w:uiPriority w:val="99"/>
    <w:semiHidden/>
    <w:unhideWhenUsed/>
    <w:rsid w:val="00122EAF"/>
    <w:pPr>
      <w:spacing w:after="0" w:line="240" w:lineRule="auto"/>
    </w:pPr>
    <w:rPr>
      <w:rFonts w:ascii="Calibri" w:eastAsiaTheme="minorHAnsi" w:hAnsi="Calibri" w:cs="Times New Roman"/>
      <w:lang w:eastAsia="en-US"/>
    </w:rPr>
  </w:style>
  <w:style w:type="character" w:customStyle="1" w:styleId="TextosinformatoCar">
    <w:name w:val="Texto sin formato Car"/>
    <w:basedOn w:val="Fuentedeprrafopredeter"/>
    <w:link w:val="Textosinformato"/>
    <w:uiPriority w:val="99"/>
    <w:semiHidden/>
    <w:rsid w:val="00122EAF"/>
    <w:rPr>
      <w:rFonts w:ascii="Calibri" w:eastAsiaTheme="minorHAnsi" w:hAnsi="Calibri" w:cs="Times New Roman"/>
      <w:lang w:eastAsia="en-US"/>
    </w:rPr>
  </w:style>
  <w:style w:type="paragraph" w:styleId="ndice1">
    <w:name w:val="index 1"/>
    <w:basedOn w:val="Normal"/>
    <w:next w:val="Normal"/>
    <w:autoRedefine/>
    <w:uiPriority w:val="99"/>
    <w:semiHidden/>
    <w:unhideWhenUsed/>
    <w:rsid w:val="009A60D7"/>
    <w:pPr>
      <w:spacing w:after="0" w:line="240" w:lineRule="auto"/>
      <w:ind w:left="220" w:hanging="220"/>
    </w:pPr>
  </w:style>
  <w:style w:type="character" w:styleId="Mencinsinresolver">
    <w:name w:val="Unresolved Mention"/>
    <w:basedOn w:val="Fuentedeprrafopredeter"/>
    <w:uiPriority w:val="99"/>
    <w:semiHidden/>
    <w:unhideWhenUsed/>
    <w:rsid w:val="00391182"/>
    <w:rPr>
      <w:color w:val="808080"/>
      <w:shd w:val="clear" w:color="auto" w:fill="E6E6E6"/>
    </w:rPr>
  </w:style>
  <w:style w:type="paragraph" w:styleId="TDC1">
    <w:name w:val="toc 1"/>
    <w:basedOn w:val="Normal"/>
    <w:next w:val="Normal"/>
    <w:autoRedefine/>
    <w:uiPriority w:val="39"/>
    <w:rsid w:val="004914D5"/>
    <w:pPr>
      <w:tabs>
        <w:tab w:val="left" w:pos="450"/>
        <w:tab w:val="right" w:leader="dot" w:pos="8832"/>
      </w:tabs>
      <w:spacing w:before="120" w:after="120" w:line="240" w:lineRule="auto"/>
    </w:pPr>
    <w:rPr>
      <w:rFonts w:ascii="Arial" w:eastAsia="Times New Roman" w:hAnsi="Arial" w:cs="Times New Roman"/>
      <w:b/>
      <w:noProof/>
      <w:sz w:val="24"/>
      <w:szCs w:val="20"/>
      <w:lang w:eastAsia="es-ES"/>
    </w:rPr>
  </w:style>
  <w:style w:type="paragraph" w:styleId="TDC2">
    <w:name w:val="toc 2"/>
    <w:basedOn w:val="Normal"/>
    <w:next w:val="Normal"/>
    <w:autoRedefine/>
    <w:uiPriority w:val="39"/>
    <w:rsid w:val="004914D5"/>
    <w:pPr>
      <w:spacing w:after="0" w:line="240" w:lineRule="auto"/>
      <w:ind w:left="198"/>
    </w:pPr>
    <w:rPr>
      <w:rFonts w:ascii="Arial" w:eastAsia="Times New Roman" w:hAnsi="Arial" w:cs="Times New Roman"/>
      <w:sz w:val="20"/>
      <w:szCs w:val="20"/>
      <w:lang w:eastAsia="es-ES"/>
    </w:rPr>
  </w:style>
  <w:style w:type="character" w:customStyle="1" w:styleId="Ttulo1Car">
    <w:name w:val="Título 1 Car"/>
    <w:basedOn w:val="Fuentedeprrafopredeter"/>
    <w:link w:val="Ttulo1"/>
    <w:uiPriority w:val="9"/>
    <w:rsid w:val="004914D5"/>
    <w:rPr>
      <w:rFonts w:ascii="Arial" w:eastAsiaTheme="majorEastAsia" w:hAnsi="Arial" w:cstheme="majorBidi"/>
      <w:b/>
      <w:color w:val="365F91" w:themeColor="accent1" w:themeShade="BF"/>
      <w:sz w:val="28"/>
      <w:szCs w:val="32"/>
    </w:rPr>
  </w:style>
  <w:style w:type="character" w:styleId="Refdecomentario">
    <w:name w:val="annotation reference"/>
    <w:basedOn w:val="Fuentedeprrafopredeter"/>
    <w:uiPriority w:val="99"/>
    <w:semiHidden/>
    <w:unhideWhenUsed/>
    <w:rsid w:val="00FE2EE8"/>
    <w:rPr>
      <w:sz w:val="16"/>
      <w:szCs w:val="16"/>
    </w:rPr>
  </w:style>
  <w:style w:type="paragraph" w:styleId="Textocomentario">
    <w:name w:val="annotation text"/>
    <w:basedOn w:val="Normal"/>
    <w:link w:val="TextocomentarioCar"/>
    <w:uiPriority w:val="99"/>
    <w:semiHidden/>
    <w:unhideWhenUsed/>
    <w:rsid w:val="00FE2EE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E2EE8"/>
    <w:rPr>
      <w:sz w:val="20"/>
      <w:szCs w:val="20"/>
    </w:rPr>
  </w:style>
  <w:style w:type="paragraph" w:styleId="Asuntodelcomentario">
    <w:name w:val="annotation subject"/>
    <w:basedOn w:val="Textocomentario"/>
    <w:next w:val="Textocomentario"/>
    <w:link w:val="AsuntodelcomentarioCar"/>
    <w:uiPriority w:val="99"/>
    <w:semiHidden/>
    <w:unhideWhenUsed/>
    <w:rsid w:val="00FE2EE8"/>
    <w:rPr>
      <w:b/>
      <w:bCs/>
    </w:rPr>
  </w:style>
  <w:style w:type="character" w:customStyle="1" w:styleId="AsuntodelcomentarioCar">
    <w:name w:val="Asunto del comentario Car"/>
    <w:basedOn w:val="TextocomentarioCar"/>
    <w:link w:val="Asuntodelcomentario"/>
    <w:uiPriority w:val="99"/>
    <w:semiHidden/>
    <w:rsid w:val="00FE2EE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01154">
      <w:bodyDiv w:val="1"/>
      <w:marLeft w:val="0"/>
      <w:marRight w:val="0"/>
      <w:marTop w:val="0"/>
      <w:marBottom w:val="0"/>
      <w:divBdr>
        <w:top w:val="none" w:sz="0" w:space="0" w:color="auto"/>
        <w:left w:val="none" w:sz="0" w:space="0" w:color="auto"/>
        <w:bottom w:val="none" w:sz="0" w:space="0" w:color="auto"/>
        <w:right w:val="none" w:sz="0" w:space="0" w:color="auto"/>
      </w:divBdr>
    </w:div>
    <w:div w:id="325743423">
      <w:bodyDiv w:val="1"/>
      <w:marLeft w:val="0"/>
      <w:marRight w:val="0"/>
      <w:marTop w:val="0"/>
      <w:marBottom w:val="0"/>
      <w:divBdr>
        <w:top w:val="none" w:sz="0" w:space="0" w:color="auto"/>
        <w:left w:val="none" w:sz="0" w:space="0" w:color="auto"/>
        <w:bottom w:val="none" w:sz="0" w:space="0" w:color="auto"/>
        <w:right w:val="none" w:sz="0" w:space="0" w:color="auto"/>
      </w:divBdr>
    </w:div>
    <w:div w:id="499781432">
      <w:bodyDiv w:val="1"/>
      <w:marLeft w:val="0"/>
      <w:marRight w:val="0"/>
      <w:marTop w:val="0"/>
      <w:marBottom w:val="0"/>
      <w:divBdr>
        <w:top w:val="none" w:sz="0" w:space="0" w:color="auto"/>
        <w:left w:val="none" w:sz="0" w:space="0" w:color="auto"/>
        <w:bottom w:val="none" w:sz="0" w:space="0" w:color="auto"/>
        <w:right w:val="none" w:sz="0" w:space="0" w:color="auto"/>
      </w:divBdr>
    </w:div>
    <w:div w:id="956109876">
      <w:bodyDiv w:val="1"/>
      <w:marLeft w:val="0"/>
      <w:marRight w:val="0"/>
      <w:marTop w:val="0"/>
      <w:marBottom w:val="0"/>
      <w:divBdr>
        <w:top w:val="none" w:sz="0" w:space="0" w:color="auto"/>
        <w:left w:val="none" w:sz="0" w:space="0" w:color="auto"/>
        <w:bottom w:val="none" w:sz="0" w:space="0" w:color="auto"/>
        <w:right w:val="none" w:sz="0" w:space="0" w:color="auto"/>
      </w:divBdr>
    </w:div>
    <w:div w:id="974339116">
      <w:bodyDiv w:val="1"/>
      <w:marLeft w:val="0"/>
      <w:marRight w:val="0"/>
      <w:marTop w:val="0"/>
      <w:marBottom w:val="0"/>
      <w:divBdr>
        <w:top w:val="none" w:sz="0" w:space="0" w:color="auto"/>
        <w:left w:val="none" w:sz="0" w:space="0" w:color="auto"/>
        <w:bottom w:val="none" w:sz="0" w:space="0" w:color="auto"/>
        <w:right w:val="none" w:sz="0" w:space="0" w:color="auto"/>
      </w:divBdr>
    </w:div>
    <w:div w:id="1241407443">
      <w:bodyDiv w:val="1"/>
      <w:marLeft w:val="0"/>
      <w:marRight w:val="0"/>
      <w:marTop w:val="0"/>
      <w:marBottom w:val="0"/>
      <w:divBdr>
        <w:top w:val="none" w:sz="0" w:space="0" w:color="auto"/>
        <w:left w:val="none" w:sz="0" w:space="0" w:color="auto"/>
        <w:bottom w:val="none" w:sz="0" w:space="0" w:color="auto"/>
        <w:right w:val="none" w:sz="0" w:space="0" w:color="auto"/>
      </w:divBdr>
      <w:divsChild>
        <w:div w:id="1453551195">
          <w:marLeft w:val="605"/>
          <w:marRight w:val="0"/>
          <w:marTop w:val="40"/>
          <w:marBottom w:val="80"/>
          <w:divBdr>
            <w:top w:val="none" w:sz="0" w:space="0" w:color="auto"/>
            <w:left w:val="none" w:sz="0" w:space="0" w:color="auto"/>
            <w:bottom w:val="none" w:sz="0" w:space="0" w:color="auto"/>
            <w:right w:val="none" w:sz="0" w:space="0" w:color="auto"/>
          </w:divBdr>
        </w:div>
      </w:divsChild>
    </w:div>
    <w:div w:id="1273513466">
      <w:bodyDiv w:val="1"/>
      <w:marLeft w:val="0"/>
      <w:marRight w:val="0"/>
      <w:marTop w:val="0"/>
      <w:marBottom w:val="0"/>
      <w:divBdr>
        <w:top w:val="none" w:sz="0" w:space="0" w:color="auto"/>
        <w:left w:val="none" w:sz="0" w:space="0" w:color="auto"/>
        <w:bottom w:val="none" w:sz="0" w:space="0" w:color="auto"/>
        <w:right w:val="none" w:sz="0" w:space="0" w:color="auto"/>
      </w:divBdr>
    </w:div>
    <w:div w:id="1330983708">
      <w:bodyDiv w:val="1"/>
      <w:marLeft w:val="0"/>
      <w:marRight w:val="0"/>
      <w:marTop w:val="0"/>
      <w:marBottom w:val="0"/>
      <w:divBdr>
        <w:top w:val="none" w:sz="0" w:space="0" w:color="auto"/>
        <w:left w:val="none" w:sz="0" w:space="0" w:color="auto"/>
        <w:bottom w:val="none" w:sz="0" w:space="0" w:color="auto"/>
        <w:right w:val="none" w:sz="0" w:space="0" w:color="auto"/>
      </w:divBdr>
    </w:div>
    <w:div w:id="1533231266">
      <w:bodyDiv w:val="1"/>
      <w:marLeft w:val="0"/>
      <w:marRight w:val="0"/>
      <w:marTop w:val="0"/>
      <w:marBottom w:val="0"/>
      <w:divBdr>
        <w:top w:val="none" w:sz="0" w:space="0" w:color="auto"/>
        <w:left w:val="none" w:sz="0" w:space="0" w:color="auto"/>
        <w:bottom w:val="none" w:sz="0" w:space="0" w:color="auto"/>
        <w:right w:val="none" w:sz="0" w:space="0" w:color="auto"/>
      </w:divBdr>
      <w:divsChild>
        <w:div w:id="421991705">
          <w:marLeft w:val="144"/>
          <w:marRight w:val="0"/>
          <w:marTop w:val="240"/>
          <w:marBottom w:val="40"/>
          <w:divBdr>
            <w:top w:val="none" w:sz="0" w:space="0" w:color="auto"/>
            <w:left w:val="none" w:sz="0" w:space="0" w:color="auto"/>
            <w:bottom w:val="none" w:sz="0" w:space="0" w:color="auto"/>
            <w:right w:val="none" w:sz="0" w:space="0" w:color="auto"/>
          </w:divBdr>
        </w:div>
      </w:divsChild>
    </w:div>
    <w:div w:id="1580212820">
      <w:bodyDiv w:val="1"/>
      <w:marLeft w:val="0"/>
      <w:marRight w:val="0"/>
      <w:marTop w:val="0"/>
      <w:marBottom w:val="0"/>
      <w:divBdr>
        <w:top w:val="none" w:sz="0" w:space="0" w:color="auto"/>
        <w:left w:val="none" w:sz="0" w:space="0" w:color="auto"/>
        <w:bottom w:val="none" w:sz="0" w:space="0" w:color="auto"/>
        <w:right w:val="none" w:sz="0" w:space="0" w:color="auto"/>
      </w:divBdr>
    </w:div>
    <w:div w:id="1630745240">
      <w:bodyDiv w:val="1"/>
      <w:marLeft w:val="0"/>
      <w:marRight w:val="0"/>
      <w:marTop w:val="0"/>
      <w:marBottom w:val="0"/>
      <w:divBdr>
        <w:top w:val="none" w:sz="0" w:space="0" w:color="auto"/>
        <w:left w:val="none" w:sz="0" w:space="0" w:color="auto"/>
        <w:bottom w:val="none" w:sz="0" w:space="0" w:color="auto"/>
        <w:right w:val="none" w:sz="0" w:space="0" w:color="auto"/>
      </w:divBdr>
    </w:div>
    <w:div w:id="1674453991">
      <w:bodyDiv w:val="1"/>
      <w:marLeft w:val="0"/>
      <w:marRight w:val="0"/>
      <w:marTop w:val="0"/>
      <w:marBottom w:val="0"/>
      <w:divBdr>
        <w:top w:val="none" w:sz="0" w:space="0" w:color="auto"/>
        <w:left w:val="none" w:sz="0" w:space="0" w:color="auto"/>
        <w:bottom w:val="none" w:sz="0" w:space="0" w:color="auto"/>
        <w:right w:val="none" w:sz="0" w:space="0" w:color="auto"/>
      </w:divBdr>
      <w:divsChild>
        <w:div w:id="248278320">
          <w:marLeft w:val="144"/>
          <w:marRight w:val="0"/>
          <w:marTop w:val="240"/>
          <w:marBottom w:val="40"/>
          <w:divBdr>
            <w:top w:val="none" w:sz="0" w:space="0" w:color="auto"/>
            <w:left w:val="none" w:sz="0" w:space="0" w:color="auto"/>
            <w:bottom w:val="none" w:sz="0" w:space="0" w:color="auto"/>
            <w:right w:val="none" w:sz="0" w:space="0" w:color="auto"/>
          </w:divBdr>
        </w:div>
      </w:divsChild>
    </w:div>
    <w:div w:id="1737899125">
      <w:bodyDiv w:val="1"/>
      <w:marLeft w:val="0"/>
      <w:marRight w:val="0"/>
      <w:marTop w:val="0"/>
      <w:marBottom w:val="0"/>
      <w:divBdr>
        <w:top w:val="none" w:sz="0" w:space="0" w:color="auto"/>
        <w:left w:val="none" w:sz="0" w:space="0" w:color="auto"/>
        <w:bottom w:val="none" w:sz="0" w:space="0" w:color="auto"/>
        <w:right w:val="none" w:sz="0" w:space="0" w:color="auto"/>
      </w:divBdr>
    </w:div>
    <w:div w:id="1759981229">
      <w:bodyDiv w:val="1"/>
      <w:marLeft w:val="0"/>
      <w:marRight w:val="0"/>
      <w:marTop w:val="0"/>
      <w:marBottom w:val="0"/>
      <w:divBdr>
        <w:top w:val="none" w:sz="0" w:space="0" w:color="auto"/>
        <w:left w:val="none" w:sz="0" w:space="0" w:color="auto"/>
        <w:bottom w:val="none" w:sz="0" w:space="0" w:color="auto"/>
        <w:right w:val="none" w:sz="0" w:space="0" w:color="auto"/>
      </w:divBdr>
    </w:div>
    <w:div w:id="1819149254">
      <w:bodyDiv w:val="1"/>
      <w:marLeft w:val="0"/>
      <w:marRight w:val="0"/>
      <w:marTop w:val="0"/>
      <w:marBottom w:val="0"/>
      <w:divBdr>
        <w:top w:val="none" w:sz="0" w:space="0" w:color="auto"/>
        <w:left w:val="none" w:sz="0" w:space="0" w:color="auto"/>
        <w:bottom w:val="none" w:sz="0" w:space="0" w:color="auto"/>
        <w:right w:val="none" w:sz="0" w:space="0" w:color="auto"/>
      </w:divBdr>
      <w:divsChild>
        <w:div w:id="140344051">
          <w:marLeft w:val="605"/>
          <w:marRight w:val="0"/>
          <w:marTop w:val="40"/>
          <w:marBottom w:val="80"/>
          <w:divBdr>
            <w:top w:val="none" w:sz="0" w:space="0" w:color="auto"/>
            <w:left w:val="none" w:sz="0" w:space="0" w:color="auto"/>
            <w:bottom w:val="none" w:sz="0" w:space="0" w:color="auto"/>
            <w:right w:val="none" w:sz="0" w:space="0" w:color="auto"/>
          </w:divBdr>
        </w:div>
      </w:divsChild>
    </w:div>
    <w:div w:id="1887181679">
      <w:bodyDiv w:val="1"/>
      <w:marLeft w:val="0"/>
      <w:marRight w:val="0"/>
      <w:marTop w:val="0"/>
      <w:marBottom w:val="0"/>
      <w:divBdr>
        <w:top w:val="none" w:sz="0" w:space="0" w:color="auto"/>
        <w:left w:val="none" w:sz="0" w:space="0" w:color="auto"/>
        <w:bottom w:val="none" w:sz="0" w:space="0" w:color="auto"/>
        <w:right w:val="none" w:sz="0" w:space="0" w:color="auto"/>
      </w:divBdr>
    </w:div>
    <w:div w:id="1925724013">
      <w:bodyDiv w:val="1"/>
      <w:marLeft w:val="0"/>
      <w:marRight w:val="0"/>
      <w:marTop w:val="0"/>
      <w:marBottom w:val="0"/>
      <w:divBdr>
        <w:top w:val="none" w:sz="0" w:space="0" w:color="auto"/>
        <w:left w:val="none" w:sz="0" w:space="0" w:color="auto"/>
        <w:bottom w:val="none" w:sz="0" w:space="0" w:color="auto"/>
        <w:right w:val="none" w:sz="0" w:space="0" w:color="auto"/>
      </w:divBdr>
    </w:div>
    <w:div w:id="2005427727">
      <w:bodyDiv w:val="1"/>
      <w:marLeft w:val="0"/>
      <w:marRight w:val="0"/>
      <w:marTop w:val="0"/>
      <w:marBottom w:val="0"/>
      <w:divBdr>
        <w:top w:val="none" w:sz="0" w:space="0" w:color="auto"/>
        <w:left w:val="none" w:sz="0" w:space="0" w:color="auto"/>
        <w:bottom w:val="none" w:sz="0" w:space="0" w:color="auto"/>
        <w:right w:val="none" w:sz="0" w:space="0" w:color="auto"/>
      </w:divBdr>
    </w:div>
    <w:div w:id="213563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microsoft.com/office/2007/relationships/hdphoto" Target="media/hdphoto2.wdp"/><Relationship Id="rId26" Type="http://schemas.openxmlformats.org/officeDocument/2006/relationships/image" Target="media/image14.tmp"/><Relationship Id="rId39" Type="http://schemas.openxmlformats.org/officeDocument/2006/relationships/image" Target="media/image27.tmp"/><Relationship Id="rId3" Type="http://schemas.openxmlformats.org/officeDocument/2006/relationships/customXml" Target="../customXml/item3.xml"/><Relationship Id="rId21" Type="http://schemas.openxmlformats.org/officeDocument/2006/relationships/image" Target="media/image9.tmp"/><Relationship Id="rId34" Type="http://schemas.openxmlformats.org/officeDocument/2006/relationships/image" Target="media/image22.tmp"/><Relationship Id="rId42" Type="http://schemas.openxmlformats.org/officeDocument/2006/relationships/hyperlink" Target="https://sites.google.com/a/espe.edu.ec/bases-de-datos-ii/introduccion/bdd-objeto-relacional" TargetMode="Externa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8.png"/><Relationship Id="rId29" Type="http://schemas.openxmlformats.org/officeDocument/2006/relationships/image" Target="media/image17.tmp"/><Relationship Id="rId41" Type="http://schemas.openxmlformats.org/officeDocument/2006/relationships/hyperlink" Target="https://programas.cuaed.unam.mx/repositorio/moodle/pluginfile.php/782/mod_resource/content/8/contenido/index.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mp"/><Relationship Id="rId24" Type="http://schemas.openxmlformats.org/officeDocument/2006/relationships/image" Target="media/image12.tmp"/><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hyperlink" Target="https://www.ionos.mx/digitalguide/hosting/cuestiones-tecnicas/base-de-datos-orientada-a-objetos/"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image" Target="media/image24.tmp"/><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image" Target="media/image19.tmp"/><Relationship Id="rId44" Type="http://schemas.openxmlformats.org/officeDocument/2006/relationships/hyperlink" Target="https://slideplayer.es/slide/183752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tmp"/><Relationship Id="rId30" Type="http://schemas.openxmlformats.org/officeDocument/2006/relationships/image" Target="media/image18.png"/><Relationship Id="rId35" Type="http://schemas.openxmlformats.org/officeDocument/2006/relationships/image" Target="media/image23.tmp"/><Relationship Id="rId43" Type="http://schemas.openxmlformats.org/officeDocument/2006/relationships/hyperlink" Target="https://www.grapheverywhere.com/bases-de-datos-orientadas-objeto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anguiano\Desktop\Cuenta%20Publica%205.3.15\Template%20Documento%20Sin%20Portad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DD5917C5795E349B80395B2D56F4BF7" ma:contentTypeVersion="2" ma:contentTypeDescription="Create a new document." ma:contentTypeScope="" ma:versionID="10e7f0349aff64d4203d98d64e595b02">
  <xsd:schema xmlns:xsd="http://www.w3.org/2001/XMLSchema" xmlns:xs="http://www.w3.org/2001/XMLSchema" xmlns:p="http://schemas.microsoft.com/office/2006/metadata/properties" xmlns:ns2="baabd8d0-cbe8-4cdc-83bc-a47a4ced43f3" targetNamespace="http://schemas.microsoft.com/office/2006/metadata/properties" ma:root="true" ma:fieldsID="34ff2e05f60af09a6cb2d9f44e861c17" ns2:_="">
    <xsd:import namespace="baabd8d0-cbe8-4cdc-83bc-a47a4ced43f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abd8d0-cbe8-4cdc-83bc-a47a4ced43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58E393-2315-4394-BB58-7A79780FEE1F}">
  <ds:schemaRefs>
    <ds:schemaRef ds:uri="http://schemas.microsoft.com/sharepoint/v3/contenttype/forms"/>
  </ds:schemaRefs>
</ds:datastoreItem>
</file>

<file path=customXml/itemProps2.xml><?xml version="1.0" encoding="utf-8"?>
<ds:datastoreItem xmlns:ds="http://schemas.openxmlformats.org/officeDocument/2006/customXml" ds:itemID="{B8C63011-854A-49BC-83B3-D36FEE9F57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abd8d0-cbe8-4cdc-83bc-a47a4ced43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88DDD8-2C07-4C88-8BB5-AA41D852476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A83673B-F9F1-4963-90D8-B74EED5DE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Documento Sin Portada</Template>
  <TotalTime>14</TotalTime>
  <Pages>25</Pages>
  <Words>2741</Words>
  <Characters>15078</Characters>
  <Application>Microsoft Office Word</Application>
  <DocSecurity>0</DocSecurity>
  <Lines>125</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ABS</Company>
  <LinksUpToDate>false</LinksUpToDate>
  <CharactersWithSpaces>17784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juan.anguiano</dc:creator>
  <cp:lastModifiedBy>ioona hernandez</cp:lastModifiedBy>
  <cp:revision>4</cp:revision>
  <cp:lastPrinted>2019-08-13T17:36:00Z</cp:lastPrinted>
  <dcterms:created xsi:type="dcterms:W3CDTF">2020-10-09T01:58:00Z</dcterms:created>
  <dcterms:modified xsi:type="dcterms:W3CDTF">2020-10-09T02:39:00Z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0x0101004DD5917C5795E349B80395B2D56F4BF7</vt:lpwstr>
  </property>
</Properties>
</file>